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5913E1" w14:textId="566A0306" w:rsidR="00B427EC" w:rsidRPr="00265997" w:rsidRDefault="00B427EC" w:rsidP="00F30B8E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/>
          <w:b/>
          <w:sz w:val="28"/>
          <w:szCs w:val="28"/>
        </w:rPr>
      </w:pPr>
      <w:r w:rsidRPr="0019787A">
        <w:rPr>
          <w:rFonts w:ascii="Times New Roman" w:hAnsi="Times New Roman"/>
          <w:b/>
          <w:sz w:val="28"/>
          <w:szCs w:val="28"/>
        </w:rPr>
        <w:t>3.</w:t>
      </w:r>
      <w:r w:rsidR="00ED06BE">
        <w:rPr>
          <w:rFonts w:ascii="Times New Roman" w:hAnsi="Times New Roman"/>
          <w:b/>
          <w:sz w:val="28"/>
          <w:szCs w:val="28"/>
        </w:rPr>
        <w:t>8</w:t>
      </w:r>
      <w:r>
        <w:rPr>
          <w:rFonts w:ascii="Times New Roman" w:hAnsi="Times New Roman"/>
          <w:b/>
          <w:sz w:val="28"/>
          <w:szCs w:val="28"/>
        </w:rPr>
        <w:t xml:space="preserve">. </w:t>
      </w:r>
      <w:r w:rsidR="00265997">
        <w:rPr>
          <w:rFonts w:ascii="Times New Roman" w:hAnsi="Times New Roman"/>
          <w:b/>
          <w:sz w:val="28"/>
          <w:szCs w:val="28"/>
        </w:rPr>
        <w:t>Мотивация сотрудников</w:t>
      </w:r>
      <w:r w:rsidR="00F30B8E">
        <w:rPr>
          <w:rFonts w:ascii="Times New Roman" w:hAnsi="Times New Roman"/>
          <w:b/>
          <w:sz w:val="28"/>
          <w:szCs w:val="28"/>
        </w:rPr>
        <w:t xml:space="preserve"> </w:t>
      </w:r>
      <w:r w:rsidRPr="0019787A">
        <w:rPr>
          <w:rFonts w:ascii="Times New Roman" w:hAnsi="Times New Roman"/>
          <w:b/>
          <w:sz w:val="28"/>
          <w:szCs w:val="28"/>
        </w:rPr>
        <w:t xml:space="preserve"> </w:t>
      </w:r>
    </w:p>
    <w:p w14:paraId="5B23DAED" w14:textId="77777777" w:rsidR="00F30B8E" w:rsidRDefault="00F30B8E" w:rsidP="00F30B8E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/>
          <w:bCs/>
          <w:sz w:val="28"/>
          <w:szCs w:val="28"/>
        </w:rPr>
      </w:pPr>
    </w:p>
    <w:p w14:paraId="378D12D2" w14:textId="3FD9310C" w:rsidR="00265997" w:rsidRPr="00265997" w:rsidRDefault="00265997" w:rsidP="00265997">
      <w:p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 xml:space="preserve">Мотивация администратора рассчитывается ежедневно и зависит от выручки </w:t>
      </w:r>
      <w:proofErr w:type="spellStart"/>
      <w:r>
        <w:rPr>
          <w:rFonts w:ascii="Times New Roman" w:hAnsi="Times New Roman"/>
          <w:bCs/>
          <w:sz w:val="28"/>
          <w:szCs w:val="28"/>
        </w:rPr>
        <w:t>барбершопа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за день. Ниже в таблице представлены данные для расчета мотивации.</w:t>
      </w:r>
    </w:p>
    <w:tbl>
      <w:tblPr>
        <w:tblpPr w:leftFromText="180" w:rightFromText="180" w:vertAnchor="text" w:horzAnchor="margin" w:tblpXSpec="center" w:tblpY="572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7"/>
        <w:gridCol w:w="3506"/>
      </w:tblGrid>
      <w:tr w:rsidR="00265997" w:rsidRPr="00265997" w14:paraId="21F10130" w14:textId="77777777" w:rsidTr="00265997">
        <w:tc>
          <w:tcPr>
            <w:tcW w:w="3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 w:themeFill="accent3" w:themeFillTint="6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07A457" w14:textId="413DFACB" w:rsidR="00265997" w:rsidRPr="00265997" w:rsidRDefault="00265997" w:rsidP="00265997">
            <w:pPr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265997">
              <w:rPr>
                <w:rFonts w:ascii="Times New Roman" w:hAnsi="Times New Roman"/>
                <w:b/>
                <w:sz w:val="28"/>
                <w:szCs w:val="28"/>
              </w:rPr>
              <w:t>Выручка</w:t>
            </w:r>
          </w:p>
        </w:tc>
        <w:tc>
          <w:tcPr>
            <w:tcW w:w="3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 w:themeFill="accent3" w:themeFillTint="6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389D23" w14:textId="77777777" w:rsidR="00265997" w:rsidRPr="00265997" w:rsidRDefault="00265997" w:rsidP="00265997">
            <w:pPr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265997">
              <w:rPr>
                <w:rFonts w:ascii="Times New Roman" w:hAnsi="Times New Roman"/>
                <w:b/>
                <w:sz w:val="28"/>
                <w:szCs w:val="28"/>
              </w:rPr>
              <w:t>З/П Администратора</w:t>
            </w:r>
          </w:p>
        </w:tc>
      </w:tr>
      <w:tr w:rsidR="00265997" w:rsidRPr="00265997" w14:paraId="215C7BC8" w14:textId="77777777" w:rsidTr="00265997">
        <w:tc>
          <w:tcPr>
            <w:tcW w:w="3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C74E21" w14:textId="77777777" w:rsidR="00265997" w:rsidRPr="00265997" w:rsidRDefault="00265997" w:rsidP="00265997">
            <w:pPr>
              <w:spacing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265997">
              <w:rPr>
                <w:rFonts w:ascii="Times New Roman" w:hAnsi="Times New Roman"/>
                <w:bCs/>
                <w:sz w:val="28"/>
                <w:szCs w:val="28"/>
              </w:rPr>
              <w:t>С 5000 до 10000</w:t>
            </w:r>
          </w:p>
        </w:tc>
        <w:tc>
          <w:tcPr>
            <w:tcW w:w="3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0D0A9A" w14:textId="77777777" w:rsidR="00265997" w:rsidRPr="00265997" w:rsidRDefault="00265997" w:rsidP="00265997">
            <w:pPr>
              <w:spacing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265997">
              <w:rPr>
                <w:rFonts w:ascii="Times New Roman" w:hAnsi="Times New Roman"/>
                <w:bCs/>
                <w:sz w:val="28"/>
                <w:szCs w:val="28"/>
              </w:rPr>
              <w:t>1000</w:t>
            </w:r>
          </w:p>
        </w:tc>
      </w:tr>
      <w:tr w:rsidR="00265997" w:rsidRPr="00265997" w14:paraId="4B646C89" w14:textId="77777777" w:rsidTr="00265997">
        <w:tc>
          <w:tcPr>
            <w:tcW w:w="3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056638" w14:textId="77777777" w:rsidR="00265997" w:rsidRPr="00265997" w:rsidRDefault="00265997" w:rsidP="00265997">
            <w:pPr>
              <w:spacing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265997">
              <w:rPr>
                <w:rFonts w:ascii="Times New Roman" w:hAnsi="Times New Roman"/>
                <w:bCs/>
                <w:sz w:val="28"/>
                <w:szCs w:val="28"/>
              </w:rPr>
              <w:t>С 10000 до 15000</w:t>
            </w:r>
          </w:p>
        </w:tc>
        <w:tc>
          <w:tcPr>
            <w:tcW w:w="3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2F65E3" w14:textId="77777777" w:rsidR="00265997" w:rsidRPr="00265997" w:rsidRDefault="00265997" w:rsidP="00265997">
            <w:pPr>
              <w:spacing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265997">
              <w:rPr>
                <w:rFonts w:ascii="Times New Roman" w:hAnsi="Times New Roman"/>
                <w:bCs/>
                <w:sz w:val="28"/>
                <w:szCs w:val="28"/>
              </w:rPr>
              <w:t>1250</w:t>
            </w:r>
          </w:p>
        </w:tc>
      </w:tr>
      <w:tr w:rsidR="00265997" w:rsidRPr="00265997" w14:paraId="2A119A0B" w14:textId="77777777" w:rsidTr="00265997">
        <w:tc>
          <w:tcPr>
            <w:tcW w:w="3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A4B103" w14:textId="77777777" w:rsidR="00265997" w:rsidRPr="00265997" w:rsidRDefault="00265997" w:rsidP="00265997">
            <w:pPr>
              <w:spacing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265997">
              <w:rPr>
                <w:rFonts w:ascii="Times New Roman" w:hAnsi="Times New Roman"/>
                <w:bCs/>
                <w:sz w:val="28"/>
                <w:szCs w:val="28"/>
              </w:rPr>
              <w:t>С 15000 до 20000</w:t>
            </w:r>
          </w:p>
        </w:tc>
        <w:tc>
          <w:tcPr>
            <w:tcW w:w="3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27B9D9" w14:textId="77777777" w:rsidR="00265997" w:rsidRPr="00265997" w:rsidRDefault="00265997" w:rsidP="00265997">
            <w:pPr>
              <w:spacing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265997">
              <w:rPr>
                <w:rFonts w:ascii="Times New Roman" w:hAnsi="Times New Roman"/>
                <w:bCs/>
                <w:sz w:val="28"/>
                <w:szCs w:val="28"/>
              </w:rPr>
              <w:t>1500</w:t>
            </w:r>
          </w:p>
        </w:tc>
      </w:tr>
      <w:tr w:rsidR="00265997" w:rsidRPr="00265997" w14:paraId="42FE1F32" w14:textId="77777777" w:rsidTr="00265997">
        <w:tc>
          <w:tcPr>
            <w:tcW w:w="3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4F542B" w14:textId="77777777" w:rsidR="00265997" w:rsidRPr="00265997" w:rsidRDefault="00265997" w:rsidP="00265997">
            <w:pPr>
              <w:spacing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265997">
              <w:rPr>
                <w:rFonts w:ascii="Times New Roman" w:hAnsi="Times New Roman"/>
                <w:bCs/>
                <w:sz w:val="28"/>
                <w:szCs w:val="28"/>
              </w:rPr>
              <w:t>С 20000 до 25000</w:t>
            </w:r>
          </w:p>
        </w:tc>
        <w:tc>
          <w:tcPr>
            <w:tcW w:w="3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5CA3A0" w14:textId="77777777" w:rsidR="00265997" w:rsidRPr="00265997" w:rsidRDefault="00265997" w:rsidP="00265997">
            <w:pPr>
              <w:spacing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265997">
              <w:rPr>
                <w:rFonts w:ascii="Times New Roman" w:hAnsi="Times New Roman"/>
                <w:bCs/>
                <w:sz w:val="28"/>
                <w:szCs w:val="28"/>
              </w:rPr>
              <w:t>1750</w:t>
            </w:r>
          </w:p>
        </w:tc>
      </w:tr>
      <w:tr w:rsidR="00265997" w:rsidRPr="00265997" w14:paraId="58DBD611" w14:textId="77777777" w:rsidTr="00265997">
        <w:tc>
          <w:tcPr>
            <w:tcW w:w="3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FFA2F2" w14:textId="77777777" w:rsidR="00265997" w:rsidRPr="00265997" w:rsidRDefault="00265997" w:rsidP="00265997">
            <w:pPr>
              <w:spacing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265997">
              <w:rPr>
                <w:rFonts w:ascii="Times New Roman" w:hAnsi="Times New Roman"/>
                <w:bCs/>
                <w:sz w:val="28"/>
                <w:szCs w:val="28"/>
              </w:rPr>
              <w:t>С 25000 до 30000</w:t>
            </w:r>
          </w:p>
        </w:tc>
        <w:tc>
          <w:tcPr>
            <w:tcW w:w="3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1AF953" w14:textId="77777777" w:rsidR="00265997" w:rsidRPr="00265997" w:rsidRDefault="00265997" w:rsidP="00265997">
            <w:pPr>
              <w:spacing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265997">
              <w:rPr>
                <w:rFonts w:ascii="Times New Roman" w:hAnsi="Times New Roman"/>
                <w:bCs/>
                <w:sz w:val="28"/>
                <w:szCs w:val="28"/>
              </w:rPr>
              <w:t>2000</w:t>
            </w:r>
          </w:p>
        </w:tc>
      </w:tr>
      <w:tr w:rsidR="00265997" w:rsidRPr="00265997" w14:paraId="0AD8E504" w14:textId="77777777" w:rsidTr="00265997">
        <w:tc>
          <w:tcPr>
            <w:tcW w:w="3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B0401E" w14:textId="77777777" w:rsidR="00265997" w:rsidRPr="00265997" w:rsidRDefault="00265997" w:rsidP="00265997">
            <w:pPr>
              <w:spacing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265997">
              <w:rPr>
                <w:rFonts w:ascii="Times New Roman" w:hAnsi="Times New Roman"/>
                <w:bCs/>
                <w:sz w:val="28"/>
                <w:szCs w:val="28"/>
              </w:rPr>
              <w:t>С 30000 до 35000</w:t>
            </w:r>
          </w:p>
        </w:tc>
        <w:tc>
          <w:tcPr>
            <w:tcW w:w="3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986EA0" w14:textId="77777777" w:rsidR="00265997" w:rsidRPr="00265997" w:rsidRDefault="00265997" w:rsidP="00265997">
            <w:pPr>
              <w:spacing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265997">
              <w:rPr>
                <w:rFonts w:ascii="Times New Roman" w:hAnsi="Times New Roman"/>
                <w:bCs/>
                <w:sz w:val="28"/>
                <w:szCs w:val="28"/>
              </w:rPr>
              <w:t>2500</w:t>
            </w:r>
          </w:p>
        </w:tc>
      </w:tr>
    </w:tbl>
    <w:p w14:paraId="3A17C2F4" w14:textId="77777777" w:rsidR="00265997" w:rsidRPr="00265997" w:rsidRDefault="00265997" w:rsidP="00265997">
      <w:p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5611BF27" w14:textId="69626707" w:rsidR="00D70AA7" w:rsidRDefault="00D70AA7" w:rsidP="00F30B8E">
      <w:p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7F175D71" w14:textId="3E68B974" w:rsidR="00D5102E" w:rsidRDefault="00D5102E" w:rsidP="00F30B8E">
      <w:p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529F654A" w14:textId="47FDB308" w:rsidR="00D5102E" w:rsidRDefault="00D5102E" w:rsidP="00F30B8E">
      <w:p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6ACA0A01" w14:textId="63EEA8DE" w:rsidR="00D5102E" w:rsidRDefault="00D5102E" w:rsidP="00F30B8E">
      <w:p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55D14B0D" w14:textId="59391BF8" w:rsidR="00D5102E" w:rsidRDefault="00D5102E" w:rsidP="00F30B8E">
      <w:p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7EF2E8A9" w14:textId="47D486FE" w:rsidR="00D5102E" w:rsidRDefault="00D5102E" w:rsidP="00F30B8E">
      <w:p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3F4B91D2" w14:textId="5125ED12" w:rsidR="00D5102E" w:rsidRDefault="00D5102E" w:rsidP="00F30B8E">
      <w:p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3704A5D4" w14:textId="485A8B22" w:rsidR="00D5102E" w:rsidRDefault="00D5102E" w:rsidP="00F30B8E">
      <w:p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54987E61" w14:textId="4CE4A243" w:rsidR="00D5102E" w:rsidRPr="001C72F7" w:rsidRDefault="00D5102E" w:rsidP="00F30B8E">
      <w:p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</w:r>
      <w:proofErr w:type="spellStart"/>
      <w:r>
        <w:rPr>
          <w:rFonts w:ascii="Times New Roman" w:hAnsi="Times New Roman"/>
          <w:bCs/>
          <w:sz w:val="28"/>
          <w:szCs w:val="28"/>
        </w:rPr>
        <w:t>Барберы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получают 50% от заработанной конкретным сотрудником выручк</w:t>
      </w:r>
      <w:r w:rsidR="001C72F7">
        <w:rPr>
          <w:rFonts w:ascii="Times New Roman" w:hAnsi="Times New Roman"/>
          <w:bCs/>
          <w:sz w:val="28"/>
          <w:szCs w:val="28"/>
        </w:rPr>
        <w:t>и</w:t>
      </w:r>
      <w:r>
        <w:rPr>
          <w:rFonts w:ascii="Times New Roman" w:hAnsi="Times New Roman"/>
          <w:bCs/>
          <w:sz w:val="28"/>
          <w:szCs w:val="28"/>
        </w:rPr>
        <w:t xml:space="preserve"> ежедневно</w:t>
      </w:r>
      <w:r w:rsidR="001C72F7">
        <w:rPr>
          <w:rFonts w:ascii="Times New Roman" w:hAnsi="Times New Roman"/>
          <w:bCs/>
          <w:sz w:val="28"/>
          <w:szCs w:val="28"/>
        </w:rPr>
        <w:t>.</w:t>
      </w:r>
    </w:p>
    <w:sectPr w:rsidR="00D5102E" w:rsidRPr="001C72F7" w:rsidSect="00F43562">
      <w:headerReference w:type="default" r:id="rId8"/>
      <w:pgSz w:w="11906" w:h="16838"/>
      <w:pgMar w:top="1440" w:right="707" w:bottom="709" w:left="108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1FCCB7" w14:textId="77777777" w:rsidR="007B6BD5" w:rsidRDefault="007B6BD5" w:rsidP="003309B3">
      <w:pPr>
        <w:spacing w:after="0" w:line="240" w:lineRule="auto"/>
      </w:pPr>
      <w:r>
        <w:separator/>
      </w:r>
    </w:p>
  </w:endnote>
  <w:endnote w:type="continuationSeparator" w:id="0">
    <w:p w14:paraId="3213C816" w14:textId="77777777" w:rsidR="007B6BD5" w:rsidRDefault="007B6BD5" w:rsidP="00330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OpenSymbol">
    <w:altName w:val="Arial Unicode MS"/>
    <w:panose1 w:val="020B0604020202020204"/>
    <w:charset w:val="00"/>
    <w:family w:val="auto"/>
    <w:pitch w:val="variable"/>
    <w:sig w:usb0="800000AF" w:usb1="1001ECEA" w:usb2="00000000" w:usb3="00000000" w:csb0="00000001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7326C5" w14:textId="77777777" w:rsidR="007B6BD5" w:rsidRDefault="007B6BD5" w:rsidP="003309B3">
      <w:pPr>
        <w:spacing w:after="0" w:line="240" w:lineRule="auto"/>
      </w:pPr>
      <w:r>
        <w:separator/>
      </w:r>
    </w:p>
  </w:footnote>
  <w:footnote w:type="continuationSeparator" w:id="0">
    <w:p w14:paraId="5F8874B3" w14:textId="77777777" w:rsidR="007B6BD5" w:rsidRDefault="007B6BD5" w:rsidP="003309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84D755" w14:textId="6DAD77FB" w:rsidR="001E0EBE" w:rsidRDefault="001E0EBE" w:rsidP="000D1F9E">
    <w:pPr>
      <w:spacing w:after="0" w:line="240" w:lineRule="auto"/>
      <w:rPr>
        <w:rFonts w:ascii="Cambria" w:hAnsi="Cambria" w:cs="Aharoni"/>
        <w:sz w:val="16"/>
        <w:szCs w:val="16"/>
      </w:rPr>
    </w:pPr>
    <w:r>
      <w:rPr>
        <w:rFonts w:ascii="Cambria" w:hAnsi="Cambria" w:cs="Aharoni"/>
        <w:sz w:val="16"/>
        <w:szCs w:val="16"/>
      </w:rPr>
      <w:t xml:space="preserve">         </w:t>
    </w:r>
  </w:p>
  <w:tbl>
    <w:tblPr>
      <w:tblW w:w="10207" w:type="dxa"/>
      <w:tblInd w:w="-34" w:type="dxa"/>
      <w:tblLayout w:type="fixed"/>
      <w:tblLook w:val="04A0" w:firstRow="1" w:lastRow="0" w:firstColumn="1" w:lastColumn="0" w:noHBand="0" w:noVBand="1"/>
    </w:tblPr>
    <w:tblGrid>
      <w:gridCol w:w="5387"/>
      <w:gridCol w:w="4820"/>
    </w:tblGrid>
    <w:tr w:rsidR="001E0EBE" w:rsidRPr="00E219E2" w14:paraId="76C6DF89" w14:textId="77777777" w:rsidTr="00F43562">
      <w:trPr>
        <w:trHeight w:val="1632"/>
      </w:trPr>
      <w:tc>
        <w:tcPr>
          <w:tcW w:w="5387" w:type="dxa"/>
        </w:tcPr>
        <w:p w14:paraId="3545C341" w14:textId="77777777" w:rsidR="001E0EBE" w:rsidRPr="00E219E2" w:rsidRDefault="001E0EBE" w:rsidP="00E219E2">
          <w:pPr>
            <w:spacing w:after="0" w:line="240" w:lineRule="auto"/>
            <w:rPr>
              <w:rFonts w:ascii="Cambria" w:hAnsi="Cambria" w:cs="Aharoni"/>
              <w:sz w:val="16"/>
              <w:szCs w:val="16"/>
            </w:rPr>
          </w:pPr>
        </w:p>
        <w:p w14:paraId="50605341" w14:textId="3EB30E29" w:rsidR="001E0EBE" w:rsidRPr="00E219E2" w:rsidRDefault="00A507C9" w:rsidP="00F43562">
          <w:pPr>
            <w:spacing w:after="0" w:line="240" w:lineRule="auto"/>
            <w:ind w:firstLine="34"/>
            <w:rPr>
              <w:rFonts w:ascii="Cambria" w:hAnsi="Cambria" w:cs="Aharoni"/>
              <w:sz w:val="16"/>
              <w:szCs w:val="16"/>
            </w:rPr>
          </w:pPr>
          <w:r>
            <w:rPr>
              <w:noProof/>
              <w:lang w:eastAsia="ru-RU"/>
            </w:rPr>
            <w:drawing>
              <wp:inline distT="0" distB="0" distL="0" distR="0" wp14:anchorId="06535288" wp14:editId="0EB10A81">
                <wp:extent cx="1513115" cy="850633"/>
                <wp:effectExtent l="0" t="0" r="0" b="635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3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4073" cy="862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</w:tcPr>
        <w:p w14:paraId="1A66B8C3" w14:textId="77777777" w:rsidR="000F7A9E" w:rsidRPr="00E219E2" w:rsidRDefault="001E0EBE" w:rsidP="000F7A9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 w:rsidRPr="00E219E2">
            <w:rPr>
              <w:rFonts w:ascii="Cambria" w:hAnsi="Cambria" w:cs="Aharoni"/>
              <w:sz w:val="16"/>
              <w:szCs w:val="16"/>
            </w:rPr>
            <w:t xml:space="preserve">                                                                                                                                                                                </w:t>
          </w:r>
        </w:p>
        <w:p w14:paraId="71CAC3A3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AC04A44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DEDC489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7599673A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91A0366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601261E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451FFA01" w14:textId="351D0B4E" w:rsidR="001E0EBE" w:rsidRPr="008F4694" w:rsidRDefault="00265997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>
            <w:rPr>
              <w:rFonts w:ascii="Cambria" w:hAnsi="Cambria" w:cs="Aharoni"/>
              <w:sz w:val="16"/>
              <w:szCs w:val="16"/>
            </w:rPr>
            <w:t>Мотивация сотрудников</w:t>
          </w:r>
        </w:p>
      </w:tc>
    </w:tr>
  </w:tbl>
  <w:p w14:paraId="467A8F8B" w14:textId="7632FEB4" w:rsidR="001E0EBE" w:rsidRPr="003309B3" w:rsidRDefault="00A507C9" w:rsidP="00F43562">
    <w:pPr>
      <w:tabs>
        <w:tab w:val="left" w:pos="4730"/>
      </w:tabs>
      <w:spacing w:after="0" w:line="240" w:lineRule="auto"/>
      <w:rPr>
        <w:rFonts w:ascii="Cambria" w:hAnsi="Cambria" w:cs="Aharoni"/>
        <w:sz w:val="16"/>
        <w:szCs w:val="16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03D4491" wp14:editId="419458BD">
              <wp:simplePos x="0" y="0"/>
              <wp:positionH relativeFrom="column">
                <wp:posOffset>68580</wp:posOffset>
              </wp:positionH>
              <wp:positionV relativeFrom="paragraph">
                <wp:posOffset>88809</wp:posOffset>
              </wp:positionV>
              <wp:extent cx="6410325" cy="635"/>
              <wp:effectExtent l="0" t="12700" r="15875" b="2476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10325" cy="635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E11D23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rgbClr val="622423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864E63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5.4pt;margin-top:7pt;width:504.75pt;height:.0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" strokecolor="#e11d23" strokeweight="1.5pt">
              <v:shadow color="#622423" opacity=".5" offset="1pt"/>
            </v:shape>
          </w:pict>
        </mc:Fallback>
      </mc:AlternateContent>
    </w:r>
    <w:r w:rsidR="001E0EBE">
      <w:rPr>
        <w:rFonts w:ascii="Cambria" w:hAnsi="Cambria" w:cs="Aharoni"/>
        <w:sz w:val="16"/>
        <w:szCs w:val="16"/>
      </w:rPr>
      <w:t xml:space="preserve">                                                                                                                 </w:t>
    </w:r>
  </w:p>
  <w:p w14:paraId="66E19C3D" w14:textId="77777777" w:rsidR="001E0EBE" w:rsidRDefault="001E0EB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147EC"/>
    <w:multiLevelType w:val="hybridMultilevel"/>
    <w:tmpl w:val="CFEAEFE6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20774"/>
    <w:multiLevelType w:val="multilevel"/>
    <w:tmpl w:val="4342B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BF3D60"/>
    <w:multiLevelType w:val="multilevel"/>
    <w:tmpl w:val="8FA2AF9A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F5157B1"/>
    <w:multiLevelType w:val="hybridMultilevel"/>
    <w:tmpl w:val="B7CE0EFC"/>
    <w:lvl w:ilvl="0" w:tplc="0AB0793C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" w15:restartNumberingAfterBreak="0">
    <w:nsid w:val="1E097DAE"/>
    <w:multiLevelType w:val="hybridMultilevel"/>
    <w:tmpl w:val="B3600C80"/>
    <w:lvl w:ilvl="0" w:tplc="04190001">
      <w:start w:val="1"/>
      <w:numFmt w:val="bullet"/>
      <w:lvlText w:val=""/>
      <w:lvlJc w:val="left"/>
      <w:pPr>
        <w:ind w:left="8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5" w15:restartNumberingAfterBreak="0">
    <w:nsid w:val="269E40E3"/>
    <w:multiLevelType w:val="hybridMultilevel"/>
    <w:tmpl w:val="3E722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D06D6B"/>
    <w:multiLevelType w:val="multilevel"/>
    <w:tmpl w:val="DEC245BA"/>
    <w:lvl w:ilvl="0">
      <w:start w:val="1"/>
      <w:numFmt w:val="decimal"/>
      <w:lvlText w:val="%1."/>
      <w:lvlJc w:val="left"/>
      <w:pPr>
        <w:ind w:left="495" w:hanging="495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7" w15:restartNumberingAfterBreak="0">
    <w:nsid w:val="2EA6603A"/>
    <w:multiLevelType w:val="hybridMultilevel"/>
    <w:tmpl w:val="C50AA29A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8" w15:restartNumberingAfterBreak="0">
    <w:nsid w:val="32C266F2"/>
    <w:multiLevelType w:val="hybridMultilevel"/>
    <w:tmpl w:val="4192DFBE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47F3CC6"/>
    <w:multiLevelType w:val="multilevel"/>
    <w:tmpl w:val="7A9E8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0E6162"/>
    <w:multiLevelType w:val="hybridMultilevel"/>
    <w:tmpl w:val="6E38EC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2E6248A"/>
    <w:multiLevelType w:val="hybridMultilevel"/>
    <w:tmpl w:val="00200AF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2EF7D4A"/>
    <w:multiLevelType w:val="multilevel"/>
    <w:tmpl w:val="BDEED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A81304"/>
    <w:multiLevelType w:val="hybridMultilevel"/>
    <w:tmpl w:val="871A78FA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EB137F"/>
    <w:multiLevelType w:val="hybridMultilevel"/>
    <w:tmpl w:val="58F041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240E55"/>
    <w:multiLevelType w:val="hybridMultilevel"/>
    <w:tmpl w:val="197602B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4D7843C2"/>
    <w:multiLevelType w:val="hybridMultilevel"/>
    <w:tmpl w:val="3F7E485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F30197B"/>
    <w:multiLevelType w:val="hybridMultilevel"/>
    <w:tmpl w:val="88EA06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6E12F23"/>
    <w:multiLevelType w:val="hybridMultilevel"/>
    <w:tmpl w:val="FF9E0C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62096E"/>
    <w:multiLevelType w:val="hybridMultilevel"/>
    <w:tmpl w:val="AC7E04E0"/>
    <w:lvl w:ilvl="0" w:tplc="1EAE47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1C937B3"/>
    <w:multiLevelType w:val="hybridMultilevel"/>
    <w:tmpl w:val="255A5F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625A7447"/>
    <w:multiLevelType w:val="hybridMultilevel"/>
    <w:tmpl w:val="25B880EE"/>
    <w:lvl w:ilvl="0" w:tplc="0419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69F3A8E"/>
    <w:multiLevelType w:val="hybridMultilevel"/>
    <w:tmpl w:val="1CAA0234"/>
    <w:lvl w:ilvl="0" w:tplc="0419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7EB74EB"/>
    <w:multiLevelType w:val="hybridMultilevel"/>
    <w:tmpl w:val="7AB4BABC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4" w15:restartNumberingAfterBreak="0">
    <w:nsid w:val="69C85C84"/>
    <w:multiLevelType w:val="multilevel"/>
    <w:tmpl w:val="F9E0A3D2"/>
    <w:lvl w:ilvl="0">
      <w:start w:val="1"/>
      <w:numFmt w:val="bullet"/>
      <w:lvlText w:val="▪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6A9C3D2D"/>
    <w:multiLevelType w:val="multilevel"/>
    <w:tmpl w:val="EBE67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AB62692"/>
    <w:multiLevelType w:val="hybridMultilevel"/>
    <w:tmpl w:val="AD6214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6B887DD8"/>
    <w:multiLevelType w:val="hybridMultilevel"/>
    <w:tmpl w:val="55D435D0"/>
    <w:lvl w:ilvl="0" w:tplc="0419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C952EA9"/>
    <w:multiLevelType w:val="hybridMultilevel"/>
    <w:tmpl w:val="8D0ED9AA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D557296"/>
    <w:multiLevelType w:val="hybridMultilevel"/>
    <w:tmpl w:val="52F01D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7E0C646A"/>
    <w:multiLevelType w:val="hybridMultilevel"/>
    <w:tmpl w:val="0A407720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"/>
  </w:num>
  <w:num w:numId="3">
    <w:abstractNumId w:val="9"/>
  </w:num>
  <w:num w:numId="4">
    <w:abstractNumId w:val="12"/>
  </w:num>
  <w:num w:numId="5">
    <w:abstractNumId w:val="4"/>
  </w:num>
  <w:num w:numId="6">
    <w:abstractNumId w:val="30"/>
  </w:num>
  <w:num w:numId="7">
    <w:abstractNumId w:val="0"/>
  </w:num>
  <w:num w:numId="8">
    <w:abstractNumId w:val="13"/>
  </w:num>
  <w:num w:numId="9">
    <w:abstractNumId w:val="5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7"/>
  </w:num>
  <w:num w:numId="12">
    <w:abstractNumId w:val="18"/>
  </w:num>
  <w:num w:numId="13">
    <w:abstractNumId w:val="23"/>
  </w:num>
  <w:num w:numId="14">
    <w:abstractNumId w:val="15"/>
  </w:num>
  <w:num w:numId="15">
    <w:abstractNumId w:val="29"/>
  </w:num>
  <w:num w:numId="16">
    <w:abstractNumId w:val="26"/>
  </w:num>
  <w:num w:numId="17">
    <w:abstractNumId w:val="16"/>
  </w:num>
  <w:num w:numId="18">
    <w:abstractNumId w:val="20"/>
  </w:num>
  <w:num w:numId="19">
    <w:abstractNumId w:val="7"/>
  </w:num>
  <w:num w:numId="20">
    <w:abstractNumId w:val="28"/>
  </w:num>
  <w:num w:numId="21">
    <w:abstractNumId w:val="2"/>
  </w:num>
  <w:num w:numId="22">
    <w:abstractNumId w:val="3"/>
  </w:num>
  <w:num w:numId="23">
    <w:abstractNumId w:val="14"/>
  </w:num>
  <w:num w:numId="24">
    <w:abstractNumId w:val="19"/>
  </w:num>
  <w:num w:numId="25">
    <w:abstractNumId w:val="24"/>
  </w:num>
  <w:num w:numId="26">
    <w:abstractNumId w:val="10"/>
  </w:num>
  <w:num w:numId="27">
    <w:abstractNumId w:val="11"/>
  </w:num>
  <w:num w:numId="28">
    <w:abstractNumId w:val="8"/>
  </w:num>
  <w:num w:numId="29">
    <w:abstractNumId w:val="21"/>
  </w:num>
  <w:num w:numId="30">
    <w:abstractNumId w:val="22"/>
  </w:num>
  <w:num w:numId="3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attachedTemplate r:id="rId1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B86"/>
    <w:rsid w:val="00003C78"/>
    <w:rsid w:val="000304E8"/>
    <w:rsid w:val="00033AF8"/>
    <w:rsid w:val="00042A63"/>
    <w:rsid w:val="000842DE"/>
    <w:rsid w:val="00094743"/>
    <w:rsid w:val="000A126C"/>
    <w:rsid w:val="000D1F9E"/>
    <w:rsid w:val="000F7A9E"/>
    <w:rsid w:val="0010250C"/>
    <w:rsid w:val="001179DB"/>
    <w:rsid w:val="00122000"/>
    <w:rsid w:val="001222AE"/>
    <w:rsid w:val="0018562D"/>
    <w:rsid w:val="001A0B10"/>
    <w:rsid w:val="001B1418"/>
    <w:rsid w:val="001C72F7"/>
    <w:rsid w:val="001E0994"/>
    <w:rsid w:val="001E0EBE"/>
    <w:rsid w:val="001F419F"/>
    <w:rsid w:val="00202FF6"/>
    <w:rsid w:val="00236DED"/>
    <w:rsid w:val="00243D08"/>
    <w:rsid w:val="00244527"/>
    <w:rsid w:val="00265304"/>
    <w:rsid w:val="00265997"/>
    <w:rsid w:val="00294B50"/>
    <w:rsid w:val="002A3C82"/>
    <w:rsid w:val="00315907"/>
    <w:rsid w:val="00317CEB"/>
    <w:rsid w:val="003309B3"/>
    <w:rsid w:val="00340B6F"/>
    <w:rsid w:val="00341A24"/>
    <w:rsid w:val="00390D24"/>
    <w:rsid w:val="003A0C34"/>
    <w:rsid w:val="003A73EC"/>
    <w:rsid w:val="003C7846"/>
    <w:rsid w:val="003E7A69"/>
    <w:rsid w:val="00422590"/>
    <w:rsid w:val="00481CA5"/>
    <w:rsid w:val="0048459F"/>
    <w:rsid w:val="004D4B81"/>
    <w:rsid w:val="00516543"/>
    <w:rsid w:val="0055107B"/>
    <w:rsid w:val="00555F0C"/>
    <w:rsid w:val="00556E17"/>
    <w:rsid w:val="00560439"/>
    <w:rsid w:val="00574025"/>
    <w:rsid w:val="00590E26"/>
    <w:rsid w:val="005A7D30"/>
    <w:rsid w:val="005B23BA"/>
    <w:rsid w:val="005B7225"/>
    <w:rsid w:val="005C0BAF"/>
    <w:rsid w:val="005C424C"/>
    <w:rsid w:val="006430E3"/>
    <w:rsid w:val="006511D0"/>
    <w:rsid w:val="00653C68"/>
    <w:rsid w:val="00673753"/>
    <w:rsid w:val="00681F20"/>
    <w:rsid w:val="0068527E"/>
    <w:rsid w:val="006F5EE9"/>
    <w:rsid w:val="00713253"/>
    <w:rsid w:val="00743E01"/>
    <w:rsid w:val="00783615"/>
    <w:rsid w:val="00791D1F"/>
    <w:rsid w:val="0079475F"/>
    <w:rsid w:val="007A1485"/>
    <w:rsid w:val="007B2E09"/>
    <w:rsid w:val="007B6BD5"/>
    <w:rsid w:val="007C767B"/>
    <w:rsid w:val="007D2CE8"/>
    <w:rsid w:val="007E449E"/>
    <w:rsid w:val="007F1CF2"/>
    <w:rsid w:val="007F76D9"/>
    <w:rsid w:val="00807131"/>
    <w:rsid w:val="00810B98"/>
    <w:rsid w:val="00842C0B"/>
    <w:rsid w:val="0085625F"/>
    <w:rsid w:val="008B635D"/>
    <w:rsid w:val="008D014E"/>
    <w:rsid w:val="008F06E9"/>
    <w:rsid w:val="008F4694"/>
    <w:rsid w:val="008F5978"/>
    <w:rsid w:val="00902B86"/>
    <w:rsid w:val="0092540F"/>
    <w:rsid w:val="009722B4"/>
    <w:rsid w:val="0098394A"/>
    <w:rsid w:val="009E2210"/>
    <w:rsid w:val="00A507C9"/>
    <w:rsid w:val="00A5369B"/>
    <w:rsid w:val="00A54567"/>
    <w:rsid w:val="00A8370A"/>
    <w:rsid w:val="00A86448"/>
    <w:rsid w:val="00AE581B"/>
    <w:rsid w:val="00AE72C9"/>
    <w:rsid w:val="00AE7D72"/>
    <w:rsid w:val="00AF4C81"/>
    <w:rsid w:val="00B427EC"/>
    <w:rsid w:val="00B566BE"/>
    <w:rsid w:val="00BA0B43"/>
    <w:rsid w:val="00BA34AE"/>
    <w:rsid w:val="00BE143D"/>
    <w:rsid w:val="00BF62C0"/>
    <w:rsid w:val="00C131EB"/>
    <w:rsid w:val="00C37059"/>
    <w:rsid w:val="00C46A0E"/>
    <w:rsid w:val="00C629D8"/>
    <w:rsid w:val="00C72FF0"/>
    <w:rsid w:val="00CA5091"/>
    <w:rsid w:val="00CB361A"/>
    <w:rsid w:val="00CC08DB"/>
    <w:rsid w:val="00D11197"/>
    <w:rsid w:val="00D12140"/>
    <w:rsid w:val="00D133E5"/>
    <w:rsid w:val="00D42965"/>
    <w:rsid w:val="00D5102E"/>
    <w:rsid w:val="00D542D7"/>
    <w:rsid w:val="00D60897"/>
    <w:rsid w:val="00D70AA7"/>
    <w:rsid w:val="00D861FE"/>
    <w:rsid w:val="00DA3A38"/>
    <w:rsid w:val="00DB5C9D"/>
    <w:rsid w:val="00DF2E95"/>
    <w:rsid w:val="00DF3A3C"/>
    <w:rsid w:val="00E219E2"/>
    <w:rsid w:val="00E32B69"/>
    <w:rsid w:val="00E50EB0"/>
    <w:rsid w:val="00E57F19"/>
    <w:rsid w:val="00EB794D"/>
    <w:rsid w:val="00EB7981"/>
    <w:rsid w:val="00ED06BE"/>
    <w:rsid w:val="00F302EC"/>
    <w:rsid w:val="00F30B8E"/>
    <w:rsid w:val="00F43562"/>
    <w:rsid w:val="00F53741"/>
    <w:rsid w:val="00F83156"/>
    <w:rsid w:val="00F93C07"/>
    <w:rsid w:val="00FA04E1"/>
    <w:rsid w:val="00FB74AD"/>
    <w:rsid w:val="00FD001E"/>
    <w:rsid w:val="00FD08FE"/>
    <w:rsid w:val="00FF5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51E9EB"/>
  <w15:chartTrackingRefBased/>
  <w15:docId w15:val="{3A6DF0B1-5123-433B-9A30-AD21ED31E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79DB"/>
    <w:pPr>
      <w:spacing w:after="200" w:line="276" w:lineRule="auto"/>
    </w:pPr>
    <w:rPr>
      <w:sz w:val="22"/>
      <w:szCs w:val="22"/>
      <w:lang w:eastAsia="en-US"/>
    </w:rPr>
  </w:style>
  <w:style w:type="paragraph" w:styleId="2">
    <w:name w:val="heading 2"/>
    <w:basedOn w:val="a"/>
    <w:link w:val="20"/>
    <w:uiPriority w:val="9"/>
    <w:qFormat/>
    <w:rsid w:val="00CA5091"/>
    <w:pPr>
      <w:spacing w:before="100" w:beforeAutospacing="1" w:after="100" w:afterAutospacing="1" w:line="240" w:lineRule="auto"/>
      <w:outlineLvl w:val="1"/>
    </w:pPr>
    <w:rPr>
      <w:rFonts w:ascii="Verdana" w:eastAsia="Times New Roman" w:hAnsi="Verdana"/>
      <w:b/>
      <w:bCs/>
      <w:color w:val="017249"/>
      <w:sz w:val="23"/>
      <w:szCs w:val="23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A5091"/>
    <w:rPr>
      <w:rFonts w:ascii="Verdana" w:eastAsia="Times New Roman" w:hAnsi="Verdana" w:cs="Times New Roman"/>
      <w:b/>
      <w:bCs/>
      <w:color w:val="017249"/>
      <w:sz w:val="23"/>
      <w:szCs w:val="23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CA5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509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309B3"/>
  </w:style>
  <w:style w:type="paragraph" w:styleId="a7">
    <w:name w:val="footer"/>
    <w:basedOn w:val="a"/>
    <w:link w:val="a8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309B3"/>
  </w:style>
  <w:style w:type="table" w:styleId="a9">
    <w:name w:val="Table Grid"/>
    <w:basedOn w:val="a1"/>
    <w:uiPriority w:val="59"/>
    <w:rsid w:val="007E449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a">
    <w:name w:val="List Paragraph"/>
    <w:basedOn w:val="a"/>
    <w:uiPriority w:val="34"/>
    <w:qFormat/>
    <w:rsid w:val="007E449E"/>
    <w:pPr>
      <w:ind w:left="720"/>
      <w:contextualSpacing/>
    </w:pPr>
  </w:style>
  <w:style w:type="character" w:styleId="ab">
    <w:name w:val="Hyperlink"/>
    <w:basedOn w:val="a0"/>
    <w:rsid w:val="00783615"/>
    <w:rPr>
      <w:color w:val="0000FF"/>
      <w:u w:val="single"/>
    </w:rPr>
  </w:style>
  <w:style w:type="character" w:customStyle="1" w:styleId="apple-converted-space">
    <w:name w:val="apple-converted-space"/>
    <w:basedOn w:val="a0"/>
    <w:rsid w:val="00481CA5"/>
  </w:style>
  <w:style w:type="paragraph" w:styleId="ac">
    <w:name w:val="Body Text"/>
    <w:basedOn w:val="a"/>
    <w:link w:val="ad"/>
    <w:semiHidden/>
    <w:rsid w:val="00094743"/>
    <w:pPr>
      <w:suppressAutoHyphens/>
      <w:spacing w:after="0" w:line="240" w:lineRule="auto"/>
      <w:jc w:val="center"/>
    </w:pPr>
    <w:rPr>
      <w:rFonts w:ascii="Verdana" w:eastAsia="Times New Roman" w:hAnsi="Verdana"/>
      <w:sz w:val="24"/>
      <w:szCs w:val="20"/>
      <w:lang w:eastAsia="ar-SA"/>
    </w:rPr>
  </w:style>
  <w:style w:type="character" w:customStyle="1" w:styleId="ad">
    <w:name w:val="Основной текст Знак"/>
    <w:basedOn w:val="a0"/>
    <w:link w:val="ac"/>
    <w:semiHidden/>
    <w:rsid w:val="00094743"/>
    <w:rPr>
      <w:rFonts w:ascii="Verdana" w:eastAsia="Times New Roman" w:hAnsi="Verdana"/>
      <w:sz w:val="24"/>
      <w:lang w:eastAsia="ar-SA"/>
    </w:rPr>
  </w:style>
  <w:style w:type="paragraph" w:customStyle="1" w:styleId="31">
    <w:name w:val="Основной текст с отступом 31"/>
    <w:basedOn w:val="a"/>
    <w:rsid w:val="00094743"/>
    <w:pPr>
      <w:spacing w:after="120" w:line="240" w:lineRule="auto"/>
      <w:ind w:left="283"/>
    </w:pPr>
    <w:rPr>
      <w:rFonts w:ascii="Times New Roman" w:eastAsia="Times New Roman" w:hAnsi="Times New Roman"/>
      <w:sz w:val="16"/>
      <w:szCs w:val="16"/>
      <w:lang w:eastAsia="ar-SA"/>
    </w:rPr>
  </w:style>
  <w:style w:type="paragraph" w:customStyle="1" w:styleId="ae">
    <w:name w:val="Знак"/>
    <w:basedOn w:val="a"/>
    <w:rsid w:val="00FD08FE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50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4483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2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8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492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82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&#1057;&#1059;&#1056;&#1057;&#1050;&#1040;&#1071;%20&#1052;&#1045;&#1041;&#1045;&#1051;&#1068;\&#1064;&#1072;&#1073;&#1083;&#1086;&#1085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0BBFE8-1DB2-41AA-82F7-FA4FAED28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C:\Users\User\Desktop\СУРСКАЯ МЕБЕЛЬ\Шаблон.dot</Template>
  <TotalTime>3</TotalTime>
  <Pages>1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Microsoft Office User</cp:lastModifiedBy>
  <cp:revision>5</cp:revision>
  <cp:lastPrinted>2017-10-13T11:57:00Z</cp:lastPrinted>
  <dcterms:created xsi:type="dcterms:W3CDTF">2021-04-28T13:40:00Z</dcterms:created>
  <dcterms:modified xsi:type="dcterms:W3CDTF">2021-05-01T05:38:00Z</dcterms:modified>
</cp:coreProperties>
</file>