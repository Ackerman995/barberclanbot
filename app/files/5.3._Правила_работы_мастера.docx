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C4098" w14:textId="77777777" w:rsidR="00A33BC5" w:rsidRPr="00733984" w:rsidRDefault="00A33BC5" w:rsidP="005115F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2C970AF2" w14:textId="74CF6A9E" w:rsidR="00A33BC5" w:rsidRDefault="00A33BC5" w:rsidP="005115F3">
      <w:pPr>
        <w:spacing w:line="360" w:lineRule="auto"/>
        <w:ind w:firstLine="708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 w:rsidR="009B2754">
        <w:rPr>
          <w:rFonts w:ascii="Times New Roman" w:hAnsi="Times New Roman"/>
          <w:b/>
          <w:sz w:val="28"/>
          <w:szCs w:val="28"/>
        </w:rPr>
        <w:t>3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="009B2754">
        <w:rPr>
          <w:rFonts w:ascii="Times New Roman" w:hAnsi="Times New Roman"/>
          <w:b/>
          <w:sz w:val="28"/>
          <w:szCs w:val="28"/>
        </w:rPr>
        <w:t>Правила работы мастера</w:t>
      </w:r>
    </w:p>
    <w:p w14:paraId="5ADC6B99" w14:textId="543A2CD4" w:rsidR="005115F3" w:rsidRPr="005115F3" w:rsidRDefault="00A33BC5" w:rsidP="005115F3">
      <w:p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ab/>
      </w:r>
    </w:p>
    <w:p w14:paraId="321C1C36" w14:textId="04B2B635" w:rsidR="005115F3" w:rsidRPr="005115F3" w:rsidRDefault="009B2754" w:rsidP="009B2754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Мастер</w:t>
      </w:r>
      <w:r w:rsidR="005115F3" w:rsidRPr="005115F3">
        <w:rPr>
          <w:rFonts w:ascii="Times New Roman" w:hAnsi="Times New Roman"/>
          <w:bCs/>
          <w:sz w:val="28"/>
          <w:szCs w:val="28"/>
        </w:rPr>
        <w:t xml:space="preserve"> должен быть на рабочем месте за 15 мин до начала работы, чтобы подготовиться к приему клиентов: разложить инструменты и приспособления, проверить исправность аппаратуры, получить чистое белье и материалы и разместить их на туалетном столе или тележке. При первом контакте с клиентом необходимо предложить ему сесть в кресло. Для этого кресло вначале следует развернуть так, чтобы клиенту было удобно садиться, затем — так, чтобы клиент оказался лицом к зеркалу. Беседуя с клиентом, мастер выясняет, какие услуги он хочет получить. Предлагая клиенту дополнительные услуги, мастер должен заранее оговорить их стоимость. Приступая к работе, мастер моет руки и дезинфицирует инструменты так, чтобы это видел клиент.</w:t>
      </w:r>
    </w:p>
    <w:p w14:paraId="7B7318CF" w14:textId="77777777" w:rsidR="005115F3" w:rsidRPr="005115F3" w:rsidRDefault="005115F3" w:rsidP="009B2754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5115F3">
        <w:rPr>
          <w:rFonts w:ascii="Times New Roman" w:hAnsi="Times New Roman"/>
          <w:bCs/>
          <w:sz w:val="28"/>
          <w:szCs w:val="28"/>
        </w:rPr>
        <w:t>Чтобы провести диагностику волос и проверить, нет ли у клиента заболеваний кожи и волос, мастер тщательно расчесывает его волосы, определяя тип и качество волос, их состояние, направление роста. При обнаружении какого-либо заразного заболевания кожи или волос мастер в корректной форме отказывает клиенту в обслуживании.</w:t>
      </w:r>
    </w:p>
    <w:p w14:paraId="098BAB33" w14:textId="43BFA4C3" w:rsidR="005115F3" w:rsidRDefault="005115F3" w:rsidP="009B2754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5115F3">
        <w:rPr>
          <w:rFonts w:ascii="Times New Roman" w:hAnsi="Times New Roman"/>
          <w:bCs/>
          <w:sz w:val="28"/>
          <w:szCs w:val="28"/>
        </w:rPr>
        <w:t>В случае удовлетворительного результата осмотра мастер укрывает клиента бельем в соответствии с видом работы. Чаще всего подготовительные работы заканчиваются выполнением гигиенического мытья волос</w:t>
      </w:r>
      <w:r w:rsidR="009B2754">
        <w:rPr>
          <w:rFonts w:ascii="Times New Roman" w:hAnsi="Times New Roman"/>
          <w:bCs/>
          <w:sz w:val="28"/>
          <w:szCs w:val="28"/>
        </w:rPr>
        <w:t>.</w:t>
      </w:r>
    </w:p>
    <w:p w14:paraId="2A20AA94" w14:textId="4488EC28" w:rsidR="00B04715" w:rsidRPr="005115F3" w:rsidRDefault="00B04715" w:rsidP="00B04715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04715">
        <w:rPr>
          <w:rFonts w:ascii="Times New Roman" w:eastAsia="Times New Roman" w:hAnsi="Times New Roman"/>
          <w:sz w:val="28"/>
          <w:szCs w:val="28"/>
          <w:lang w:eastAsia="ru-RU"/>
        </w:rPr>
        <w:t xml:space="preserve">Начав работу,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мастер</w:t>
      </w:r>
      <w:r w:rsidRPr="00B04715">
        <w:rPr>
          <w:rFonts w:ascii="Times New Roman" w:eastAsia="Times New Roman" w:hAnsi="Times New Roman"/>
          <w:sz w:val="28"/>
          <w:szCs w:val="28"/>
          <w:lang w:eastAsia="ru-RU"/>
        </w:rPr>
        <w:t xml:space="preserve"> не имеет права отвлекаться какими-либо посторонними делами или разговаривать с другими посетителями или обслуживающим персоналом. Все внимание должно быть обращено только на выполнение работы по обслуживанию клиента.</w:t>
      </w:r>
    </w:p>
    <w:p w14:paraId="4E336984" w14:textId="31872A94" w:rsidR="005115F3" w:rsidRPr="005115F3" w:rsidRDefault="005115F3" w:rsidP="009B2754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5115F3">
        <w:rPr>
          <w:rFonts w:ascii="Times New Roman" w:hAnsi="Times New Roman"/>
          <w:b/>
          <w:bCs/>
          <w:sz w:val="28"/>
          <w:szCs w:val="28"/>
        </w:rPr>
        <w:lastRenderedPageBreak/>
        <w:t>К заключительным работам</w:t>
      </w:r>
      <w:r w:rsidRPr="005115F3">
        <w:rPr>
          <w:rFonts w:ascii="Times New Roman" w:hAnsi="Times New Roman"/>
          <w:bCs/>
          <w:sz w:val="28"/>
          <w:szCs w:val="28"/>
        </w:rPr>
        <w:t> при обслуживании клиента относятся вычесывание мелких остриженных волос; снятие парикмахерского белья с клиента; смахивание волос с его лица и шеи; наведение порядка на туалетном столе после обслуживания каждого посетителя и т.д.</w:t>
      </w:r>
    </w:p>
    <w:p w14:paraId="2563CA51" w14:textId="6FE21349" w:rsidR="005115F3" w:rsidRDefault="005115F3" w:rsidP="009B2754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5115F3">
        <w:rPr>
          <w:rFonts w:ascii="Times New Roman" w:hAnsi="Times New Roman"/>
          <w:bCs/>
          <w:sz w:val="28"/>
          <w:szCs w:val="28"/>
        </w:rPr>
        <w:t xml:space="preserve">Заключительные работы производятся после основной процедуры. Они начинаются с диалога мастера и клиента: мастер выясняет, всем ли тот доволен. Если у клиента есть замечания, мастер должен исправить недостатки. При согласии клиента на дополнительные виды работ мастер выполняет их, после чего снимает с клиента парикмахерское белье и </w:t>
      </w:r>
      <w:r w:rsidR="009B2754">
        <w:rPr>
          <w:rFonts w:ascii="Times New Roman" w:hAnsi="Times New Roman"/>
          <w:bCs/>
          <w:sz w:val="28"/>
          <w:szCs w:val="28"/>
        </w:rPr>
        <w:t>направляет клиента к администратору для расчета</w:t>
      </w:r>
      <w:r w:rsidRPr="005115F3">
        <w:rPr>
          <w:rFonts w:ascii="Times New Roman" w:hAnsi="Times New Roman"/>
          <w:bCs/>
          <w:sz w:val="28"/>
          <w:szCs w:val="28"/>
        </w:rPr>
        <w:t>.</w:t>
      </w:r>
    </w:p>
    <w:p w14:paraId="15D5AAE0" w14:textId="77777777" w:rsidR="002E1F10" w:rsidRDefault="002E1F10" w:rsidP="002E1F1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1F0C87B" w14:textId="7A6BD4F5" w:rsidR="002E1F10" w:rsidRPr="002E1F10" w:rsidRDefault="002E1F10" w:rsidP="002E1F10">
      <w:pPr>
        <w:spacing w:line="360" w:lineRule="auto"/>
        <w:ind w:firstLine="708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2E1F10">
        <w:rPr>
          <w:rFonts w:ascii="Times New Roman" w:hAnsi="Times New Roman"/>
          <w:b/>
          <w:sz w:val="28"/>
          <w:szCs w:val="28"/>
          <w:u w:val="single"/>
        </w:rPr>
        <w:t>Правила поведения мастера в салоне красоты, которые важны для клиентов:</w:t>
      </w:r>
    </w:p>
    <w:p w14:paraId="0D47CD16" w14:textId="77777777" w:rsidR="002E1F10" w:rsidRPr="002E1F10" w:rsidRDefault="002E1F10" w:rsidP="002E1F10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2E1F10">
        <w:rPr>
          <w:rFonts w:ascii="Times New Roman" w:hAnsi="Times New Roman"/>
          <w:bCs/>
          <w:sz w:val="28"/>
          <w:szCs w:val="28"/>
        </w:rPr>
        <w:t>Соблюдать спокойствие даже в стрессовых ситуациях.</w:t>
      </w:r>
    </w:p>
    <w:p w14:paraId="16937387" w14:textId="77777777" w:rsidR="002E1F10" w:rsidRPr="002E1F10" w:rsidRDefault="002E1F10" w:rsidP="002E1F10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2E1F10">
        <w:rPr>
          <w:rFonts w:ascii="Times New Roman" w:hAnsi="Times New Roman"/>
          <w:bCs/>
          <w:sz w:val="28"/>
          <w:szCs w:val="28"/>
        </w:rPr>
        <w:t>Внимательно следите за временем, не опаздывайте и не спешите.</w:t>
      </w:r>
    </w:p>
    <w:p w14:paraId="31C3C4CC" w14:textId="77777777" w:rsidR="002E1F10" w:rsidRPr="002E1F10" w:rsidRDefault="002E1F10" w:rsidP="002E1F10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2E1F10">
        <w:rPr>
          <w:rFonts w:ascii="Times New Roman" w:hAnsi="Times New Roman"/>
          <w:bCs/>
          <w:sz w:val="28"/>
          <w:szCs w:val="28"/>
        </w:rPr>
        <w:t>Занимайтесь только клиентом. Перерывы и перекуры, как и общение с коллегами, во время работы недопустимы.</w:t>
      </w:r>
    </w:p>
    <w:p w14:paraId="3E618AA2" w14:textId="77777777" w:rsidR="002E1F10" w:rsidRPr="002E1F10" w:rsidRDefault="002E1F10" w:rsidP="002E1F10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2E1F10">
        <w:rPr>
          <w:rFonts w:ascii="Times New Roman" w:hAnsi="Times New Roman"/>
          <w:bCs/>
          <w:sz w:val="28"/>
          <w:szCs w:val="28"/>
        </w:rPr>
        <w:t>Располагайте на рабочем пространстве только инструменты, это не место для мобильного телефона или других личных вещей.</w:t>
      </w:r>
    </w:p>
    <w:p w14:paraId="3F1033BE" w14:textId="77777777" w:rsidR="002E1F10" w:rsidRPr="002E1F10" w:rsidRDefault="002E1F10" w:rsidP="002E1F10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2E1F10">
        <w:rPr>
          <w:rFonts w:ascii="Times New Roman" w:hAnsi="Times New Roman"/>
          <w:bCs/>
          <w:sz w:val="28"/>
          <w:szCs w:val="28"/>
        </w:rPr>
        <w:t>Держите рабочее пространство в чистоте.</w:t>
      </w:r>
    </w:p>
    <w:p w14:paraId="5611BF27" w14:textId="25946953" w:rsidR="00D70AA7" w:rsidRPr="002E1F10" w:rsidRDefault="002E1F10" w:rsidP="002E1F10">
      <w:pPr>
        <w:shd w:val="clear" w:color="auto" w:fill="D9D9D9" w:themeFill="background1" w:themeFillShade="D9"/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2E1F10">
        <w:rPr>
          <w:rFonts w:ascii="Times New Roman" w:hAnsi="Times New Roman"/>
          <w:bCs/>
          <w:sz w:val="28"/>
          <w:szCs w:val="28"/>
        </w:rPr>
        <w:t xml:space="preserve">Мастера должны соблюдать правила этики. Это работники, с которыми гость проводит больше всего времени. Ключевое правило для посещения клиентом салона красоты – следите за своей внешностью. Именно в учреждении, работающем в сфере красоты важен опрятный, элегантный внешний вид. </w:t>
      </w:r>
    </w:p>
    <w:sectPr w:rsidR="00D70AA7" w:rsidRPr="002E1F10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512116" w14:textId="77777777" w:rsidR="00CB0DDC" w:rsidRDefault="00CB0DDC" w:rsidP="003309B3">
      <w:pPr>
        <w:spacing w:after="0" w:line="240" w:lineRule="auto"/>
      </w:pPr>
      <w:r>
        <w:separator/>
      </w:r>
    </w:p>
  </w:endnote>
  <w:endnote w:type="continuationSeparator" w:id="0">
    <w:p w14:paraId="70259EC0" w14:textId="77777777" w:rsidR="00CB0DDC" w:rsidRDefault="00CB0DDC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E0CD99" w14:textId="77777777" w:rsidR="00CB0DDC" w:rsidRDefault="00CB0DDC" w:rsidP="003309B3">
      <w:pPr>
        <w:spacing w:after="0" w:line="240" w:lineRule="auto"/>
      </w:pPr>
      <w:r>
        <w:separator/>
      </w:r>
    </w:p>
  </w:footnote>
  <w:footnote w:type="continuationSeparator" w:id="0">
    <w:p w14:paraId="33E3D752" w14:textId="77777777" w:rsidR="00CB0DDC" w:rsidRDefault="00CB0DDC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019F958A" w:rsidR="001E0EBE" w:rsidRPr="00C85783" w:rsidRDefault="009B2754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Правила работы мастера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443C8"/>
    <w:multiLevelType w:val="hybridMultilevel"/>
    <w:tmpl w:val="E66E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727C2"/>
    <w:multiLevelType w:val="hybridMultilevel"/>
    <w:tmpl w:val="D13C6E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72BD1"/>
    <w:multiLevelType w:val="multilevel"/>
    <w:tmpl w:val="6F3A7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8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7F13A4"/>
    <w:multiLevelType w:val="hybridMultilevel"/>
    <w:tmpl w:val="63DC7BC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603BC9"/>
    <w:multiLevelType w:val="hybridMultilevel"/>
    <w:tmpl w:val="AD0E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0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1575F0D"/>
    <w:multiLevelType w:val="hybridMultilevel"/>
    <w:tmpl w:val="8AC08B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11"/>
  </w:num>
  <w:num w:numId="5">
    <w:abstractNumId w:val="4"/>
  </w:num>
  <w:num w:numId="6">
    <w:abstractNumId w:val="24"/>
  </w:num>
  <w:num w:numId="7">
    <w:abstractNumId w:val="0"/>
  </w:num>
  <w:num w:numId="8">
    <w:abstractNumId w:val="12"/>
  </w:num>
  <w:num w:numId="9">
    <w:abstractNumId w:val="5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16"/>
  </w:num>
  <w:num w:numId="13">
    <w:abstractNumId w:val="19"/>
  </w:num>
  <w:num w:numId="14">
    <w:abstractNumId w:val="13"/>
  </w:num>
  <w:num w:numId="15">
    <w:abstractNumId w:val="23"/>
  </w:num>
  <w:num w:numId="16">
    <w:abstractNumId w:val="21"/>
  </w:num>
  <w:num w:numId="17">
    <w:abstractNumId w:val="14"/>
  </w:num>
  <w:num w:numId="18">
    <w:abstractNumId w:val="18"/>
  </w:num>
  <w:num w:numId="19">
    <w:abstractNumId w:val="8"/>
  </w:num>
  <w:num w:numId="20">
    <w:abstractNumId w:val="2"/>
  </w:num>
  <w:num w:numId="21">
    <w:abstractNumId w:val="17"/>
  </w:num>
  <w:num w:numId="22">
    <w:abstractNumId w:val="10"/>
  </w:num>
  <w:num w:numId="23">
    <w:abstractNumId w:val="3"/>
  </w:num>
  <w:num w:numId="24">
    <w:abstractNumId w:val="22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1298F"/>
    <w:rsid w:val="000304E8"/>
    <w:rsid w:val="00033AF8"/>
    <w:rsid w:val="00042A63"/>
    <w:rsid w:val="00042C97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2E1F10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81CA5"/>
    <w:rsid w:val="0048459F"/>
    <w:rsid w:val="004D4B81"/>
    <w:rsid w:val="005115F3"/>
    <w:rsid w:val="00516543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B2754"/>
    <w:rsid w:val="009E6249"/>
    <w:rsid w:val="00A33BC5"/>
    <w:rsid w:val="00A507C9"/>
    <w:rsid w:val="00A5369B"/>
    <w:rsid w:val="00A54567"/>
    <w:rsid w:val="00A8370A"/>
    <w:rsid w:val="00A86448"/>
    <w:rsid w:val="00AE72C9"/>
    <w:rsid w:val="00AE7D72"/>
    <w:rsid w:val="00AF4C81"/>
    <w:rsid w:val="00B04715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85783"/>
    <w:rsid w:val="00CA5091"/>
    <w:rsid w:val="00CB0DDC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011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styleId="af">
    <w:name w:val="Normal (Web)"/>
    <w:basedOn w:val="a"/>
    <w:uiPriority w:val="99"/>
    <w:semiHidden/>
    <w:unhideWhenUsed/>
    <w:rsid w:val="005115F3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0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5</TotalTime>
  <Pages>2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4</cp:revision>
  <cp:lastPrinted>2017-10-13T11:57:00Z</cp:lastPrinted>
  <dcterms:created xsi:type="dcterms:W3CDTF">2021-06-24T13:14:00Z</dcterms:created>
  <dcterms:modified xsi:type="dcterms:W3CDTF">2021-06-24T13:18:00Z</dcterms:modified>
</cp:coreProperties>
</file>