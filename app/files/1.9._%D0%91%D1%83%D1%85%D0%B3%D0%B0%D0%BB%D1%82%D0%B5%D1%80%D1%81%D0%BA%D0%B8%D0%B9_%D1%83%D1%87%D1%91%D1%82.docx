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C7806" w14:textId="77777777" w:rsidR="002A03BB" w:rsidRDefault="002A03BB" w:rsidP="002A03BB">
      <w:pPr>
        <w:spacing w:after="100" w:afterAutospacing="1" w:line="360" w:lineRule="auto"/>
        <w:jc w:val="both"/>
        <w:rPr>
          <w:rFonts w:ascii="Times New Roman" w:hAnsi="Times New Roman"/>
          <w:b/>
          <w:sz w:val="28"/>
        </w:rPr>
      </w:pPr>
    </w:p>
    <w:p w14:paraId="3EB5655B" w14:textId="77777777" w:rsidR="002A03BB" w:rsidRDefault="002A03BB" w:rsidP="002A03BB">
      <w:pPr>
        <w:spacing w:after="100" w:afterAutospacing="1" w:line="360" w:lineRule="auto"/>
        <w:ind w:firstLine="709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1.9. Бухгалтерский учёт</w:t>
      </w:r>
    </w:p>
    <w:p w14:paraId="4FFE3278" w14:textId="77777777" w:rsidR="002A03BB" w:rsidRDefault="002A03BB" w:rsidP="002A03BB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Любая деятельность, одобренная государством путём регистрации, влечёт за собой целый шлейф различных правил и обязательств. Главнейшим из них является уплата налогов, которые должны уплачиваться в соответствии с законодательством, в полном объёме и в назначенный срок. В противном случае предусмотрены штрафные санкции. Именно по этой причине каждый предприниматель и организация должны вести бухгалтерский учёт своих операций.</w:t>
      </w:r>
    </w:p>
    <w:p w14:paraId="5DBD8911" w14:textId="4F76E514" w:rsidR="002A03BB" w:rsidRPr="009C48CA" w:rsidRDefault="002A03BB" w:rsidP="002A03BB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корректного ведения налоговой отчетности мы предлагаем своим партнерам услуги по аутсорсингу бухгалтерских услуг головному офису. </w:t>
      </w:r>
      <w:r w:rsidR="00AA0891">
        <w:rPr>
          <w:rFonts w:ascii="Times New Roman" w:hAnsi="Times New Roman"/>
          <w:sz w:val="28"/>
        </w:rPr>
        <w:t>Стоимость бухгалтерских услуг – 5.000 рублей в месяц. За подробной информацией обратитесь в головной офис.</w:t>
      </w:r>
    </w:p>
    <w:p w14:paraId="4B40411E" w14:textId="77777777" w:rsidR="002A03BB" w:rsidRPr="00E9703B" w:rsidRDefault="002A03BB" w:rsidP="002A03BB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B0F03F8" w14:textId="77777777" w:rsidR="002A03BB" w:rsidRPr="00585136" w:rsidRDefault="002A03BB" w:rsidP="002A03BB"/>
    <w:p w14:paraId="0A184CC4" w14:textId="77777777" w:rsidR="002A03BB" w:rsidRPr="009C48CA" w:rsidRDefault="002A03BB" w:rsidP="002A03BB"/>
    <w:p w14:paraId="5611BF27" w14:textId="45A5B317" w:rsidR="00D70AA7" w:rsidRPr="002A03BB" w:rsidRDefault="00D70AA7" w:rsidP="002A03BB"/>
    <w:sectPr w:rsidR="00D70AA7" w:rsidRPr="002A03BB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CA81C" w14:textId="77777777" w:rsidR="005A6A7F" w:rsidRDefault="005A6A7F" w:rsidP="003309B3">
      <w:pPr>
        <w:spacing w:after="0" w:line="240" w:lineRule="auto"/>
      </w:pPr>
      <w:r>
        <w:separator/>
      </w:r>
    </w:p>
  </w:endnote>
  <w:endnote w:type="continuationSeparator" w:id="0">
    <w:p w14:paraId="5830B657" w14:textId="77777777" w:rsidR="005A6A7F" w:rsidRDefault="005A6A7F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6DAC8" w14:textId="77777777" w:rsidR="005A6A7F" w:rsidRDefault="005A6A7F" w:rsidP="003309B3">
      <w:pPr>
        <w:spacing w:after="0" w:line="240" w:lineRule="auto"/>
      </w:pPr>
      <w:r>
        <w:separator/>
      </w:r>
    </w:p>
  </w:footnote>
  <w:footnote w:type="continuationSeparator" w:id="0">
    <w:p w14:paraId="4289D074" w14:textId="77777777" w:rsidR="005A6A7F" w:rsidRDefault="005A6A7F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61D97771" w:rsidR="001E0EBE" w:rsidRPr="00DC1837" w:rsidRDefault="002A03BB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Бухгалтерский учет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B5421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3986"/>
    <w:multiLevelType w:val="hybridMultilevel"/>
    <w:tmpl w:val="01767C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A73F4"/>
    <w:multiLevelType w:val="hybridMultilevel"/>
    <w:tmpl w:val="6FC42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5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00875"/>
    <w:multiLevelType w:val="hybridMultilevel"/>
    <w:tmpl w:val="6158C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BE2E1B"/>
    <w:multiLevelType w:val="hybridMultilevel"/>
    <w:tmpl w:val="0374C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DE7973"/>
    <w:multiLevelType w:val="hybridMultilevel"/>
    <w:tmpl w:val="FEF0F8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0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726E17"/>
    <w:multiLevelType w:val="hybridMultilevel"/>
    <w:tmpl w:val="40D24A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EF06A4"/>
    <w:multiLevelType w:val="hybridMultilevel"/>
    <w:tmpl w:val="B70E1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AB215F8"/>
    <w:multiLevelType w:val="hybridMultilevel"/>
    <w:tmpl w:val="F2345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0508D8"/>
    <w:multiLevelType w:val="hybridMultilevel"/>
    <w:tmpl w:val="046C1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10"/>
  </w:num>
  <w:num w:numId="4">
    <w:abstractNumId w:val="11"/>
  </w:num>
  <w:num w:numId="5">
    <w:abstractNumId w:val="4"/>
  </w:num>
  <w:num w:numId="6">
    <w:abstractNumId w:val="19"/>
  </w:num>
  <w:num w:numId="7">
    <w:abstractNumId w:val="1"/>
  </w:num>
  <w:num w:numId="8">
    <w:abstractNumId w:val="12"/>
  </w:num>
  <w:num w:numId="9">
    <w:abstractNumId w:val="5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18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3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42A63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94D2C"/>
    <w:rsid w:val="001A0B10"/>
    <w:rsid w:val="001B1418"/>
    <w:rsid w:val="001E0994"/>
    <w:rsid w:val="001E0EBE"/>
    <w:rsid w:val="001F419F"/>
    <w:rsid w:val="00204756"/>
    <w:rsid w:val="00236DED"/>
    <w:rsid w:val="00243D08"/>
    <w:rsid w:val="00244527"/>
    <w:rsid w:val="00265304"/>
    <w:rsid w:val="00294B50"/>
    <w:rsid w:val="002A03BB"/>
    <w:rsid w:val="00315907"/>
    <w:rsid w:val="00316370"/>
    <w:rsid w:val="00317CEB"/>
    <w:rsid w:val="003309B3"/>
    <w:rsid w:val="00340B6F"/>
    <w:rsid w:val="00341A24"/>
    <w:rsid w:val="00390D24"/>
    <w:rsid w:val="003A0C34"/>
    <w:rsid w:val="003A21BA"/>
    <w:rsid w:val="003A73EC"/>
    <w:rsid w:val="003C7846"/>
    <w:rsid w:val="003E7A69"/>
    <w:rsid w:val="00481CA5"/>
    <w:rsid w:val="0048459F"/>
    <w:rsid w:val="004D4B81"/>
    <w:rsid w:val="0055107B"/>
    <w:rsid w:val="00556E17"/>
    <w:rsid w:val="00560439"/>
    <w:rsid w:val="00574025"/>
    <w:rsid w:val="00590E26"/>
    <w:rsid w:val="005A6A7F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A507C9"/>
    <w:rsid w:val="00A5369B"/>
    <w:rsid w:val="00A54567"/>
    <w:rsid w:val="00A8370A"/>
    <w:rsid w:val="00A86448"/>
    <w:rsid w:val="00AA0891"/>
    <w:rsid w:val="00AE72C9"/>
    <w:rsid w:val="00AE7D72"/>
    <w:rsid w:val="00AF4C81"/>
    <w:rsid w:val="00B42C61"/>
    <w:rsid w:val="00B566BE"/>
    <w:rsid w:val="00BA0B43"/>
    <w:rsid w:val="00BA34AE"/>
    <w:rsid w:val="00BA7D60"/>
    <w:rsid w:val="00BE143D"/>
    <w:rsid w:val="00BF62C0"/>
    <w:rsid w:val="00C131EB"/>
    <w:rsid w:val="00C37059"/>
    <w:rsid w:val="00C37448"/>
    <w:rsid w:val="00C46A0E"/>
    <w:rsid w:val="00C629D8"/>
    <w:rsid w:val="00C72FF0"/>
    <w:rsid w:val="00CA5091"/>
    <w:rsid w:val="00CB361A"/>
    <w:rsid w:val="00CC08DB"/>
    <w:rsid w:val="00CF2C7D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837"/>
    <w:rsid w:val="00DF3A3C"/>
    <w:rsid w:val="00E219E2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uiPriority w:val="99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">
    <w:name w:val="Стиль1 Знак"/>
    <w:basedOn w:val="a0"/>
    <w:link w:val="10"/>
    <w:locked/>
    <w:rsid w:val="00316370"/>
    <w:rPr>
      <w:rFonts w:ascii="Times New Roman" w:hAnsi="Times New Roman"/>
      <w:sz w:val="28"/>
      <w:szCs w:val="28"/>
    </w:rPr>
  </w:style>
  <w:style w:type="paragraph" w:customStyle="1" w:styleId="10">
    <w:name w:val="Стиль1"/>
    <w:basedOn w:val="a"/>
    <w:link w:val="1"/>
    <w:qFormat/>
    <w:rsid w:val="00316370"/>
    <w:pPr>
      <w:spacing w:before="100" w:beforeAutospacing="1" w:after="100" w:afterAutospacing="1" w:line="360" w:lineRule="auto"/>
      <w:ind w:firstLine="709"/>
      <w:contextualSpacing/>
      <w:jc w:val="both"/>
    </w:pPr>
    <w:rPr>
      <w:rFonts w:ascii="Times New Roman" w:hAnsi="Times New Roman"/>
      <w:sz w:val="28"/>
      <w:szCs w:val="28"/>
      <w:lang w:eastAsia="ru-RU"/>
    </w:rPr>
  </w:style>
  <w:style w:type="paragraph" w:styleId="af">
    <w:name w:val="Normal (Web)"/>
    <w:basedOn w:val="a"/>
    <w:uiPriority w:val="99"/>
    <w:semiHidden/>
    <w:unhideWhenUsed/>
    <w:rsid w:val="0020475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0">
    <w:name w:val="FollowedHyperlink"/>
    <w:basedOn w:val="a0"/>
    <w:uiPriority w:val="99"/>
    <w:semiHidden/>
    <w:unhideWhenUsed/>
    <w:rsid w:val="00204756"/>
    <w:rPr>
      <w:color w:val="954F72" w:themeColor="followedHyperlink"/>
      <w:u w:val="single"/>
    </w:rPr>
  </w:style>
  <w:style w:type="character" w:styleId="af1">
    <w:name w:val="Strong"/>
    <w:basedOn w:val="a0"/>
    <w:uiPriority w:val="22"/>
    <w:qFormat/>
    <w:rsid w:val="00CF2C7D"/>
    <w:rPr>
      <w:b/>
      <w:bCs/>
    </w:rPr>
  </w:style>
  <w:style w:type="character" w:styleId="af2">
    <w:name w:val="Unresolved Mention"/>
    <w:basedOn w:val="a0"/>
    <w:uiPriority w:val="99"/>
    <w:semiHidden/>
    <w:unhideWhenUsed/>
    <w:rsid w:val="00B42C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5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2</TotalTime>
  <Pages>1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3</cp:revision>
  <cp:lastPrinted>2017-10-13T11:57:00Z</cp:lastPrinted>
  <dcterms:created xsi:type="dcterms:W3CDTF">2021-04-06T14:38:00Z</dcterms:created>
  <dcterms:modified xsi:type="dcterms:W3CDTF">2021-11-26T06:47:00Z</dcterms:modified>
</cp:coreProperties>
</file>