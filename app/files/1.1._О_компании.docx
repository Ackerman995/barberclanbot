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6C373" w14:textId="77777777" w:rsidR="00BA0B43" w:rsidRPr="00033AF8" w:rsidRDefault="00BA0B43" w:rsidP="00BA0B43">
      <w:pPr>
        <w:pStyle w:val="aa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2054E859" w14:textId="77777777" w:rsidR="00BA0B43" w:rsidRDefault="00BA0B43" w:rsidP="00BA0B43">
      <w:pPr>
        <w:pStyle w:val="aa"/>
        <w:numPr>
          <w:ilvl w:val="1"/>
          <w:numId w:val="10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 компании</w:t>
      </w:r>
    </w:p>
    <w:p w14:paraId="74626270" w14:textId="77777777" w:rsidR="00BA0B43" w:rsidRDefault="00BA0B43" w:rsidP="00BA0B43">
      <w:pPr>
        <w:pStyle w:val="aa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7D676728" w14:textId="196844C5" w:rsidR="00BA0B43" w:rsidRDefault="00BA0B43" w:rsidP="00BA0B43">
      <w:pPr>
        <w:pStyle w:val="aa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Добро пожаловать в число партнеров компании </w:t>
      </w:r>
      <w:r w:rsidR="00653C68">
        <w:rPr>
          <w:rFonts w:ascii="Times New Roman" w:hAnsi="Times New Roman"/>
          <w:sz w:val="28"/>
          <w:szCs w:val="28"/>
          <w:lang w:val="en-US"/>
        </w:rPr>
        <w:t>Barber</w:t>
      </w:r>
      <w:r w:rsidR="00653C68" w:rsidRPr="00653C68">
        <w:rPr>
          <w:rFonts w:ascii="Times New Roman" w:hAnsi="Times New Roman"/>
          <w:sz w:val="28"/>
          <w:szCs w:val="28"/>
        </w:rPr>
        <w:t xml:space="preserve"> </w:t>
      </w:r>
      <w:r w:rsidR="00653C68">
        <w:rPr>
          <w:rFonts w:ascii="Times New Roman" w:hAnsi="Times New Roman"/>
          <w:sz w:val="28"/>
          <w:szCs w:val="28"/>
          <w:lang w:val="en-US"/>
        </w:rPr>
        <w:t>Clan</w:t>
      </w:r>
      <w:r>
        <w:rPr>
          <w:rFonts w:ascii="Times New Roman" w:hAnsi="Times New Roman"/>
          <w:sz w:val="28"/>
          <w:szCs w:val="28"/>
        </w:rPr>
        <w:t>!</w:t>
      </w:r>
    </w:p>
    <w:p w14:paraId="02ED6F22" w14:textId="77777777" w:rsidR="00BA0B43" w:rsidRDefault="00BA0B43" w:rsidP="00BA0B43">
      <w:pPr>
        <w:pStyle w:val="aa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69CD19BB" w14:textId="77777777" w:rsidR="00BA0B43" w:rsidRDefault="00BA0B43" w:rsidP="00BA0B43">
      <w:pPr>
        <w:pStyle w:val="aa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вашего удобства мы разработали данное руководство по открытию и ведению бизнеса, которое поможет вам легко и быстро вникнуть во все бизнес-процессы компании и ответит на большинство вопросов, касающихся запуска бизнеса. В данном документе мы расскажем вам краткую историю нашей компании.</w:t>
      </w:r>
    </w:p>
    <w:p w14:paraId="7C61057B" w14:textId="77777777" w:rsidR="00BA0B43" w:rsidRDefault="00BA0B43" w:rsidP="00BA0B43">
      <w:pPr>
        <w:pStyle w:val="aa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311C3BC4" w14:textId="1C5DFF82" w:rsidR="00BA0B43" w:rsidRPr="00653C68" w:rsidRDefault="00653C68" w:rsidP="00BA0B43">
      <w:pPr>
        <w:pStyle w:val="aa"/>
        <w:spacing w:before="100" w:beforeAutospacing="1" w:afterLines="120" w:after="288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Основательница сети Марина Кузякина открыла свой первый </w:t>
      </w:r>
      <w:proofErr w:type="spellStart"/>
      <w:r>
        <w:rPr>
          <w:rFonts w:ascii="Times New Roman" w:hAnsi="Times New Roman"/>
          <w:sz w:val="28"/>
          <w:szCs w:val="28"/>
        </w:rPr>
        <w:t>барбершоп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EB7981">
        <w:rPr>
          <w:rFonts w:ascii="Times New Roman" w:hAnsi="Times New Roman"/>
          <w:sz w:val="28"/>
          <w:szCs w:val="28"/>
          <w:lang w:val="en-US"/>
        </w:rPr>
        <w:t>low</w:t>
      </w:r>
      <w:r w:rsidR="00EB7981" w:rsidRPr="00EB7981">
        <w:rPr>
          <w:rFonts w:ascii="Times New Roman" w:hAnsi="Times New Roman"/>
          <w:sz w:val="28"/>
          <w:szCs w:val="28"/>
        </w:rPr>
        <w:t>-</w:t>
      </w:r>
      <w:r w:rsidR="00EB7981">
        <w:rPr>
          <w:rFonts w:ascii="Times New Roman" w:hAnsi="Times New Roman"/>
          <w:sz w:val="28"/>
          <w:szCs w:val="28"/>
          <w:lang w:val="en-US"/>
        </w:rPr>
        <w:t>cost</w:t>
      </w:r>
      <w:r w:rsidR="00EB7981" w:rsidRPr="00EB7981">
        <w:rPr>
          <w:rFonts w:ascii="Times New Roman" w:hAnsi="Times New Roman"/>
          <w:sz w:val="28"/>
          <w:szCs w:val="28"/>
        </w:rPr>
        <w:t xml:space="preserve"> </w:t>
      </w:r>
      <w:r w:rsidR="00EB7981">
        <w:rPr>
          <w:rFonts w:ascii="Times New Roman" w:hAnsi="Times New Roman"/>
          <w:sz w:val="28"/>
          <w:szCs w:val="28"/>
        </w:rPr>
        <w:t xml:space="preserve">сегмента </w:t>
      </w:r>
      <w:r>
        <w:rPr>
          <w:rFonts w:ascii="Times New Roman" w:hAnsi="Times New Roman"/>
          <w:sz w:val="28"/>
          <w:szCs w:val="28"/>
          <w:lang w:val="en-US"/>
        </w:rPr>
        <w:t>Barber</w:t>
      </w:r>
      <w:r w:rsidRPr="00653C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Clan</w:t>
      </w:r>
      <w:r w:rsidRPr="00653C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городе Сочи в 2019 году. Уже за год работы он стал одним из самых любимых и рекомендуемых салонов в своем городе. Марина вложила весь свой 30-летний опыт в индустрии красоты в создание нового бренда. И понимая запросы и потребности целевой аудитории, она смогла окупить вложения всего за 7 месяцев и начать зарабатывать до 500.000 рублей чистыми ежемесячно.</w:t>
      </w:r>
    </w:p>
    <w:p w14:paraId="28698D1F" w14:textId="085DDF60" w:rsidR="00BA0B43" w:rsidRDefault="00BA0B43" w:rsidP="00BA0B43">
      <w:pPr>
        <w:pStyle w:val="aa"/>
        <w:spacing w:before="100" w:beforeAutospacing="1" w:afterLines="120" w:after="288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5F6A86BA" w14:textId="15DBE259" w:rsidR="00BA0B43" w:rsidRDefault="00653C68" w:rsidP="00653C68">
      <w:pPr>
        <w:pStyle w:val="aa"/>
        <w:spacing w:before="100" w:beforeAutospacing="1" w:afterLines="120" w:after="288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такого отличного старта Марина решила развиваться по модели франчайзинга, передавая свой опыт и рабочую бизнес-модель своим партнерам в других городах.</w:t>
      </w:r>
    </w:p>
    <w:p w14:paraId="2F8720AA" w14:textId="77777777" w:rsidR="00653C68" w:rsidRPr="00653C68" w:rsidRDefault="00653C68" w:rsidP="00653C68">
      <w:pPr>
        <w:pStyle w:val="aa"/>
        <w:spacing w:before="100" w:beforeAutospacing="1" w:afterLines="120" w:after="288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14BF6E4E" w14:textId="7F889BB4" w:rsidR="00BA0B43" w:rsidRDefault="00EB7981" w:rsidP="00BA0B43">
      <w:pPr>
        <w:pStyle w:val="aa"/>
        <w:spacing w:before="100" w:beforeAutospacing="1" w:afterLines="120" w:after="288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Наша философия</w:t>
      </w:r>
      <w:r w:rsidR="00653C68">
        <w:rPr>
          <w:rFonts w:ascii="Times New Roman" w:hAnsi="Times New Roman"/>
          <w:b/>
          <w:sz w:val="28"/>
          <w:szCs w:val="28"/>
        </w:rPr>
        <w:t xml:space="preserve"> в отношении сотрудников</w:t>
      </w:r>
      <w:r w:rsidR="00033AF8">
        <w:rPr>
          <w:rFonts w:ascii="Times New Roman" w:hAnsi="Times New Roman"/>
          <w:b/>
          <w:sz w:val="28"/>
          <w:szCs w:val="28"/>
        </w:rPr>
        <w:t xml:space="preserve">: </w:t>
      </w:r>
      <w:r w:rsidR="00653C68">
        <w:rPr>
          <w:rFonts w:ascii="Times New Roman" w:hAnsi="Times New Roman"/>
          <w:sz w:val="28"/>
          <w:szCs w:val="28"/>
        </w:rPr>
        <w:t xml:space="preserve">каждый сотрудник – это полноценный партнер, зарабатывающий на равных условиях вместе с </w:t>
      </w:r>
      <w:proofErr w:type="spellStart"/>
      <w:r w:rsidR="00653C68">
        <w:rPr>
          <w:rFonts w:ascii="Times New Roman" w:hAnsi="Times New Roman"/>
          <w:sz w:val="28"/>
          <w:szCs w:val="28"/>
        </w:rPr>
        <w:t>барбершопом</w:t>
      </w:r>
      <w:proofErr w:type="spellEnd"/>
      <w:r w:rsidR="00653C68">
        <w:rPr>
          <w:rFonts w:ascii="Times New Roman" w:hAnsi="Times New Roman"/>
          <w:sz w:val="28"/>
          <w:szCs w:val="28"/>
        </w:rPr>
        <w:t xml:space="preserve">. Гибкий подход к мотивации сотрудников помогает </w:t>
      </w:r>
      <w:r>
        <w:rPr>
          <w:rFonts w:ascii="Times New Roman" w:hAnsi="Times New Roman"/>
          <w:sz w:val="28"/>
          <w:szCs w:val="28"/>
        </w:rPr>
        <w:t>нам</w:t>
      </w:r>
      <w:r w:rsidR="00653C68">
        <w:rPr>
          <w:rFonts w:ascii="Times New Roman" w:hAnsi="Times New Roman"/>
          <w:sz w:val="28"/>
          <w:szCs w:val="28"/>
        </w:rPr>
        <w:t xml:space="preserve"> избежать текучки кадров</w:t>
      </w:r>
      <w:r>
        <w:rPr>
          <w:rFonts w:ascii="Times New Roman" w:hAnsi="Times New Roman"/>
          <w:sz w:val="28"/>
          <w:szCs w:val="28"/>
        </w:rPr>
        <w:t xml:space="preserve"> и возможных перебоев в работе.</w:t>
      </w:r>
    </w:p>
    <w:p w14:paraId="0EF76CEC" w14:textId="77777777" w:rsidR="00BA0B43" w:rsidRDefault="00BA0B43" w:rsidP="00BA0B43">
      <w:pPr>
        <w:pStyle w:val="aa"/>
        <w:spacing w:before="100" w:beforeAutospacing="1" w:afterLines="120" w:after="288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1DB4F4B0" w14:textId="12CC7A4D" w:rsidR="00BA0B43" w:rsidRDefault="00BA0B43" w:rsidP="00EB7981">
      <w:pPr>
        <w:pStyle w:val="aa"/>
        <w:spacing w:before="100" w:beforeAutospacing="1" w:afterLines="120" w:after="288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901CC3">
        <w:rPr>
          <w:rFonts w:ascii="Times New Roman" w:hAnsi="Times New Roman"/>
          <w:b/>
          <w:sz w:val="28"/>
          <w:szCs w:val="28"/>
        </w:rPr>
        <w:lastRenderedPageBreak/>
        <w:t>Наша ценовая политика позволяет наше</w:t>
      </w:r>
      <w:r w:rsidR="00EB7981">
        <w:rPr>
          <w:rFonts w:ascii="Times New Roman" w:hAnsi="Times New Roman"/>
          <w:b/>
          <w:sz w:val="28"/>
          <w:szCs w:val="28"/>
        </w:rPr>
        <w:t xml:space="preserve">й услуге </w:t>
      </w:r>
      <w:r w:rsidRPr="00901CC3">
        <w:rPr>
          <w:rFonts w:ascii="Times New Roman" w:hAnsi="Times New Roman"/>
          <w:b/>
          <w:sz w:val="28"/>
          <w:szCs w:val="28"/>
        </w:rPr>
        <w:t>оставаться доступн</w:t>
      </w:r>
      <w:r w:rsidR="00EB7981">
        <w:rPr>
          <w:rFonts w:ascii="Times New Roman" w:hAnsi="Times New Roman"/>
          <w:b/>
          <w:sz w:val="28"/>
          <w:szCs w:val="28"/>
        </w:rPr>
        <w:t>ой</w:t>
      </w:r>
      <w:r w:rsidRPr="00901CC3">
        <w:rPr>
          <w:rFonts w:ascii="Times New Roman" w:hAnsi="Times New Roman"/>
          <w:b/>
          <w:sz w:val="28"/>
          <w:szCs w:val="28"/>
        </w:rPr>
        <w:t xml:space="preserve"> на рынке</w:t>
      </w:r>
      <w:r w:rsidR="00EB7981">
        <w:rPr>
          <w:rFonts w:ascii="Times New Roman" w:hAnsi="Times New Roman"/>
          <w:b/>
          <w:sz w:val="28"/>
          <w:szCs w:val="28"/>
        </w:rPr>
        <w:t xml:space="preserve">. </w:t>
      </w:r>
      <w:r w:rsidR="00EB7981">
        <w:rPr>
          <w:rFonts w:ascii="Times New Roman" w:hAnsi="Times New Roman"/>
          <w:bCs/>
          <w:sz w:val="28"/>
          <w:szCs w:val="28"/>
        </w:rPr>
        <w:t xml:space="preserve">Нам удалось найти полноценный баланс между качеством предоставляемых услуг и их стоимостью так, чтобы и клиент, и </w:t>
      </w:r>
      <w:proofErr w:type="spellStart"/>
      <w:r w:rsidR="00EB7981">
        <w:rPr>
          <w:rFonts w:ascii="Times New Roman" w:hAnsi="Times New Roman"/>
          <w:bCs/>
          <w:sz w:val="28"/>
          <w:szCs w:val="28"/>
        </w:rPr>
        <w:t>барбершоп</w:t>
      </w:r>
      <w:proofErr w:type="spellEnd"/>
      <w:r w:rsidR="00EB7981">
        <w:rPr>
          <w:rFonts w:ascii="Times New Roman" w:hAnsi="Times New Roman"/>
          <w:bCs/>
          <w:sz w:val="28"/>
          <w:szCs w:val="28"/>
        </w:rPr>
        <w:t xml:space="preserve"> оставались в выигрыше.</w:t>
      </w:r>
    </w:p>
    <w:p w14:paraId="497C94B1" w14:textId="77777777" w:rsidR="00EB7981" w:rsidRPr="00EB7981" w:rsidRDefault="00EB7981" w:rsidP="00EB7981">
      <w:pPr>
        <w:pStyle w:val="aa"/>
        <w:spacing w:before="100" w:beforeAutospacing="1" w:afterLines="120" w:after="288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</w:p>
    <w:p w14:paraId="2B979F36" w14:textId="77777777" w:rsidR="00BA0B43" w:rsidRDefault="00BA0B43" w:rsidP="00BA0B43">
      <w:pPr>
        <w:ind w:firstLine="709"/>
      </w:pPr>
      <w:r>
        <w:tab/>
      </w:r>
    </w:p>
    <w:p w14:paraId="72C3A159" w14:textId="77777777" w:rsidR="00BA0B43" w:rsidRDefault="00BA0B43" w:rsidP="00BA0B43">
      <w:pPr>
        <w:ind w:firstLine="709"/>
      </w:pPr>
    </w:p>
    <w:p w14:paraId="5611BF27" w14:textId="77777777" w:rsidR="00D70AA7" w:rsidRPr="00F43562" w:rsidRDefault="00D70AA7" w:rsidP="00F43562">
      <w:pPr>
        <w:rPr>
          <w:szCs w:val="24"/>
        </w:rPr>
      </w:pPr>
    </w:p>
    <w:sectPr w:rsidR="00D70AA7" w:rsidRPr="00F43562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7E426B" w14:textId="77777777" w:rsidR="00E32B69" w:rsidRDefault="00E32B69" w:rsidP="003309B3">
      <w:pPr>
        <w:spacing w:after="0" w:line="240" w:lineRule="auto"/>
      </w:pPr>
      <w:r>
        <w:separator/>
      </w:r>
    </w:p>
  </w:endnote>
  <w:endnote w:type="continuationSeparator" w:id="0">
    <w:p w14:paraId="67FFCFF2" w14:textId="77777777" w:rsidR="00E32B69" w:rsidRDefault="00E32B69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FAF527" w14:textId="77777777" w:rsidR="00E32B69" w:rsidRDefault="00E32B69" w:rsidP="003309B3">
      <w:pPr>
        <w:spacing w:after="0" w:line="240" w:lineRule="auto"/>
      </w:pPr>
      <w:r>
        <w:separator/>
      </w:r>
    </w:p>
  </w:footnote>
  <w:footnote w:type="continuationSeparator" w:id="0">
    <w:p w14:paraId="4D69A7DF" w14:textId="77777777" w:rsidR="00E32B69" w:rsidRDefault="00E32B69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77777777" w:rsidR="001E0EBE" w:rsidRPr="00E219E2" w:rsidRDefault="000F7A9E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О компании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3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5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10"/>
  </w:num>
  <w:num w:numId="7">
    <w:abstractNumId w:val="0"/>
  </w:num>
  <w:num w:numId="8">
    <w:abstractNumId w:val="7"/>
  </w:num>
  <w:num w:numId="9">
    <w:abstractNumId w:val="3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33AF8"/>
    <w:rsid w:val="00042A63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8370A"/>
    <w:rsid w:val="00A86448"/>
    <w:rsid w:val="00AE72C9"/>
    <w:rsid w:val="00AE7D72"/>
    <w:rsid w:val="00AF4C81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3A3C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15</TotalTime>
  <Pages>2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4</cp:revision>
  <cp:lastPrinted>2017-10-13T11:57:00Z</cp:lastPrinted>
  <dcterms:created xsi:type="dcterms:W3CDTF">2021-03-30T09:54:00Z</dcterms:created>
  <dcterms:modified xsi:type="dcterms:W3CDTF">2021-04-07T11:47:00Z</dcterms:modified>
</cp:coreProperties>
</file>