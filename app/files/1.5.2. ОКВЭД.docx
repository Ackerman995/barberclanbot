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D4585E" w14:textId="77777777" w:rsidR="00CF2C7D" w:rsidRPr="006A391B" w:rsidRDefault="00CF2C7D" w:rsidP="00CF2C7D">
      <w:pPr>
        <w:spacing w:after="0" w:line="360" w:lineRule="auto"/>
        <w:ind w:firstLine="709"/>
        <w:jc w:val="both"/>
        <w:rPr>
          <w:rStyle w:val="af1"/>
          <w:rFonts w:ascii="Times New Roman" w:hAnsi="Times New Roman"/>
          <w:sz w:val="28"/>
          <w:szCs w:val="28"/>
        </w:rPr>
      </w:pPr>
    </w:p>
    <w:p w14:paraId="6D4ECDE9" w14:textId="27DB459A" w:rsidR="00CF2C7D" w:rsidRPr="006A391B" w:rsidRDefault="00CF2C7D" w:rsidP="00CF2C7D">
      <w:pPr>
        <w:spacing w:after="0" w:line="360" w:lineRule="auto"/>
        <w:ind w:firstLine="709"/>
        <w:jc w:val="both"/>
        <w:rPr>
          <w:rStyle w:val="af1"/>
          <w:rFonts w:ascii="Times New Roman" w:hAnsi="Times New Roman"/>
          <w:sz w:val="28"/>
          <w:szCs w:val="28"/>
        </w:rPr>
      </w:pPr>
      <w:r w:rsidRPr="006A391B">
        <w:rPr>
          <w:rStyle w:val="af1"/>
          <w:rFonts w:ascii="Times New Roman" w:hAnsi="Times New Roman"/>
          <w:sz w:val="28"/>
          <w:szCs w:val="28"/>
        </w:rPr>
        <w:t>1.5.</w:t>
      </w:r>
      <w:r>
        <w:rPr>
          <w:rStyle w:val="af1"/>
          <w:rFonts w:ascii="Times New Roman" w:hAnsi="Times New Roman"/>
          <w:sz w:val="28"/>
          <w:szCs w:val="28"/>
        </w:rPr>
        <w:t>2</w:t>
      </w:r>
      <w:r w:rsidRPr="006A391B">
        <w:rPr>
          <w:rStyle w:val="af1"/>
          <w:rFonts w:ascii="Times New Roman" w:hAnsi="Times New Roman"/>
          <w:sz w:val="28"/>
          <w:szCs w:val="28"/>
        </w:rPr>
        <w:t>. ОКВЭД</w:t>
      </w:r>
    </w:p>
    <w:p w14:paraId="033E5398" w14:textId="77777777" w:rsidR="00CF2C7D" w:rsidRPr="006A391B" w:rsidRDefault="00CF2C7D" w:rsidP="00CF2C7D">
      <w:pPr>
        <w:spacing w:after="0" w:line="360" w:lineRule="auto"/>
        <w:ind w:firstLine="708"/>
        <w:jc w:val="both"/>
        <w:rPr>
          <w:rStyle w:val="af1"/>
          <w:rFonts w:ascii="Times New Roman" w:hAnsi="Times New Roman"/>
          <w:b w:val="0"/>
          <w:sz w:val="28"/>
          <w:szCs w:val="28"/>
        </w:rPr>
      </w:pPr>
    </w:p>
    <w:p w14:paraId="0919951C" w14:textId="77777777" w:rsidR="00CF2C7D" w:rsidRPr="00CF2C7D" w:rsidRDefault="00CF2C7D" w:rsidP="00CF2C7D">
      <w:pPr>
        <w:spacing w:after="0" w:line="360" w:lineRule="auto"/>
        <w:ind w:firstLine="708"/>
        <w:jc w:val="both"/>
        <w:rPr>
          <w:rStyle w:val="af1"/>
          <w:rFonts w:ascii="Times New Roman" w:hAnsi="Times New Roman"/>
          <w:b w:val="0"/>
          <w:bCs w:val="0"/>
          <w:sz w:val="28"/>
          <w:szCs w:val="28"/>
        </w:rPr>
      </w:pPr>
      <w:r w:rsidRPr="00CF2C7D">
        <w:rPr>
          <w:rStyle w:val="af1"/>
          <w:rFonts w:ascii="Times New Roman" w:hAnsi="Times New Roman"/>
          <w:b w:val="0"/>
          <w:bCs w:val="0"/>
          <w:sz w:val="28"/>
          <w:szCs w:val="28"/>
        </w:rPr>
        <w:t>Общероссийский классификатор видов экономической деятельности (ОКВЭД) определяет, к какому направлению деятельности принадлежит компания. Это необходимо для регистрации предприятия или получения статуса индивидуального предпринимателя/общества с ограниченной ответственностью или других форм собственности.</w:t>
      </w:r>
    </w:p>
    <w:p w14:paraId="357A1111" w14:textId="77777777" w:rsidR="00CF2C7D" w:rsidRPr="006A391B" w:rsidRDefault="00CF2C7D" w:rsidP="00CF2C7D">
      <w:pPr>
        <w:spacing w:after="0" w:line="360" w:lineRule="auto"/>
        <w:jc w:val="both"/>
        <w:rPr>
          <w:rStyle w:val="af1"/>
          <w:rFonts w:ascii="Times New Roman" w:hAnsi="Times New Roman"/>
          <w:b w:val="0"/>
          <w:sz w:val="28"/>
          <w:szCs w:val="28"/>
        </w:rPr>
      </w:pPr>
    </w:p>
    <w:p w14:paraId="26ED84FF" w14:textId="77777777" w:rsidR="00CF2C7D" w:rsidRPr="006A391B" w:rsidRDefault="00CF2C7D" w:rsidP="00CF2C7D">
      <w:pPr>
        <w:spacing w:after="0" w:line="360" w:lineRule="auto"/>
        <w:ind w:firstLine="709"/>
        <w:jc w:val="both"/>
        <w:rPr>
          <w:rStyle w:val="af1"/>
          <w:rFonts w:ascii="Times New Roman" w:hAnsi="Times New Roman"/>
          <w:b w:val="0"/>
          <w:i/>
          <w:sz w:val="28"/>
          <w:szCs w:val="28"/>
        </w:rPr>
      </w:pPr>
      <w:r w:rsidRPr="006A391B">
        <w:rPr>
          <w:rStyle w:val="af1"/>
          <w:rFonts w:ascii="Times New Roman" w:hAnsi="Times New Roman"/>
          <w:i/>
          <w:sz w:val="28"/>
          <w:szCs w:val="28"/>
        </w:rPr>
        <w:t>Таблица – ОКВЭД для данной сферы бизнеса</w:t>
      </w:r>
    </w:p>
    <w:tbl>
      <w:tblPr>
        <w:tblStyle w:val="a9"/>
        <w:tblW w:w="0" w:type="auto"/>
        <w:tblInd w:w="421" w:type="dxa"/>
        <w:tblLook w:val="04A0" w:firstRow="1" w:lastRow="0" w:firstColumn="1" w:lastColumn="0" w:noHBand="0" w:noVBand="1"/>
      </w:tblPr>
      <w:tblGrid>
        <w:gridCol w:w="1555"/>
        <w:gridCol w:w="7790"/>
      </w:tblGrid>
      <w:tr w:rsidR="00CF2C7D" w:rsidRPr="006A391B" w14:paraId="74A9B445" w14:textId="77777777" w:rsidTr="00A936C5">
        <w:trPr>
          <w:trHeight w:val="548"/>
        </w:trPr>
        <w:tc>
          <w:tcPr>
            <w:tcW w:w="93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0113EE4D" w14:textId="77777777" w:rsidR="00CF2C7D" w:rsidRPr="006A391B" w:rsidRDefault="00CF2C7D" w:rsidP="00A936C5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FFFFFF" w:themeColor="background1"/>
              </w:rPr>
            </w:pPr>
            <w:r w:rsidRPr="006A391B">
              <w:rPr>
                <w:rFonts w:ascii="Times New Roman" w:hAnsi="Times New Roman"/>
                <w:b/>
                <w:color w:val="FFFFFF" w:themeColor="background1"/>
                <w:sz w:val="28"/>
                <w:szCs w:val="28"/>
              </w:rPr>
              <w:t>Основной вид деятельности</w:t>
            </w:r>
          </w:p>
        </w:tc>
      </w:tr>
      <w:tr w:rsidR="00CF2C7D" w:rsidRPr="006A391B" w14:paraId="77A9C985" w14:textId="77777777" w:rsidTr="00A936C5">
        <w:trPr>
          <w:trHeight w:val="671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5B307" w14:textId="77777777" w:rsidR="00CF2C7D" w:rsidRPr="006A391B" w:rsidRDefault="00CF2C7D" w:rsidP="00A936C5">
            <w:pPr>
              <w:spacing w:after="0" w:line="360" w:lineRule="auto"/>
              <w:jc w:val="both"/>
              <w:rPr>
                <w:rFonts w:ascii="Times New Roman" w:hAnsi="Times New Roman"/>
                <w:b/>
                <w:color w:val="000000"/>
                <w:sz w:val="24"/>
                <w:szCs w:val="28"/>
              </w:rPr>
            </w:pPr>
          </w:p>
          <w:p w14:paraId="1761F195" w14:textId="69991F15" w:rsidR="00CF2C7D" w:rsidRPr="006A391B" w:rsidRDefault="00CF2C7D" w:rsidP="00A936C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CF2C7D">
              <w:rPr>
                <w:rFonts w:ascii="Times New Roman" w:hAnsi="Times New Roman"/>
                <w:b/>
                <w:color w:val="000000"/>
                <w:sz w:val="24"/>
                <w:szCs w:val="28"/>
              </w:rPr>
              <w:t>96.02</w:t>
            </w:r>
          </w:p>
        </w:tc>
        <w:tc>
          <w:tcPr>
            <w:tcW w:w="7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E572E" w14:textId="77777777" w:rsidR="00CF2C7D" w:rsidRDefault="00CF2C7D" w:rsidP="00CF2C7D">
            <w:pPr>
              <w:spacing w:after="0" w:line="360" w:lineRule="auto"/>
              <w:ind w:left="33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r w:rsidRPr="00CF2C7D"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 xml:space="preserve">Предоставление услуг парикмахерскими и салонами </w:t>
            </w:r>
            <w:proofErr w:type="spellStart"/>
            <w:r w:rsidRPr="00CF2C7D"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красоты</w:t>
            </w:r>
          </w:p>
          <w:p w14:paraId="237E72B3" w14:textId="39CBC3AB" w:rsidR="00CF2C7D" w:rsidRPr="006A391B" w:rsidRDefault="00CF2C7D" w:rsidP="00A936C5">
            <w:pPr>
              <w:spacing w:after="0" w:line="360" w:lineRule="auto"/>
              <w:ind w:left="33"/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End"/>
            <w:r w:rsidRPr="006A391B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>Эта группировка включает:</w:t>
            </w:r>
          </w:p>
          <w:p w14:paraId="6A4F4848" w14:textId="77777777" w:rsidR="00CF2C7D" w:rsidRPr="00CF2C7D" w:rsidRDefault="00CF2C7D" w:rsidP="00CF2C7D">
            <w:pPr>
              <w:spacing w:after="0" w:line="360" w:lineRule="auto"/>
              <w:ind w:left="33"/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CF2C7D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- мытье волос, подравнивание и стрижку, укладку, окрашивание, </w:t>
            </w:r>
            <w:proofErr w:type="spellStart"/>
            <w:r w:rsidRPr="00CF2C7D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>мелирование</w:t>
            </w:r>
            <w:proofErr w:type="spellEnd"/>
            <w:r w:rsidRPr="00CF2C7D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>, завивку, выпрямление волос и подобные работы, выполняемые для мужчин и женщин;</w:t>
            </w:r>
          </w:p>
          <w:p w14:paraId="7E94E5C4" w14:textId="77777777" w:rsidR="00CF2C7D" w:rsidRPr="00CF2C7D" w:rsidRDefault="00CF2C7D" w:rsidP="00CF2C7D">
            <w:pPr>
              <w:spacing w:after="0" w:line="360" w:lineRule="auto"/>
              <w:ind w:left="33"/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CF2C7D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>- бритье и подравнивание бороды;</w:t>
            </w:r>
          </w:p>
          <w:p w14:paraId="7ED976A6" w14:textId="313F9AD2" w:rsidR="00CF2C7D" w:rsidRPr="006A391B" w:rsidRDefault="00CF2C7D" w:rsidP="00CF2C7D">
            <w:pPr>
              <w:spacing w:after="0" w:line="360" w:lineRule="auto"/>
              <w:ind w:left="33"/>
              <w:rPr>
                <w:rFonts w:ascii="Times New Roman" w:hAnsi="Times New Roman"/>
                <w:color w:val="FFFFFF" w:themeColor="background1"/>
                <w:sz w:val="24"/>
                <w:szCs w:val="24"/>
                <w:u w:val="single"/>
                <w:shd w:val="clear" w:color="auto" w:fill="FFFFFF"/>
              </w:rPr>
            </w:pPr>
            <w:r w:rsidRPr="00CF2C7D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>- маникюр, педикюр, макияж, массаж лица и т.п.</w:t>
            </w:r>
          </w:p>
        </w:tc>
      </w:tr>
    </w:tbl>
    <w:p w14:paraId="47A4E00A" w14:textId="77777777" w:rsidR="00CF2C7D" w:rsidRPr="00542028" w:rsidRDefault="00CF2C7D" w:rsidP="00CF2C7D"/>
    <w:p w14:paraId="5611BF27" w14:textId="45A5B317" w:rsidR="00D70AA7" w:rsidRPr="00316370" w:rsidRDefault="00D70AA7" w:rsidP="00CF2C7D"/>
    <w:sectPr w:rsidR="00D70AA7" w:rsidRPr="00316370" w:rsidSect="00F43562">
      <w:headerReference w:type="default" r:id="rId8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B99B00" w14:textId="77777777" w:rsidR="000D2617" w:rsidRDefault="000D2617" w:rsidP="003309B3">
      <w:pPr>
        <w:spacing w:after="0" w:line="240" w:lineRule="auto"/>
      </w:pPr>
      <w:r>
        <w:separator/>
      </w:r>
    </w:p>
  </w:endnote>
  <w:endnote w:type="continuationSeparator" w:id="0">
    <w:p w14:paraId="309921DF" w14:textId="77777777" w:rsidR="000D2617" w:rsidRDefault="000D2617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0AF694" w14:textId="77777777" w:rsidR="000D2617" w:rsidRDefault="000D2617" w:rsidP="003309B3">
      <w:pPr>
        <w:spacing w:after="0" w:line="240" w:lineRule="auto"/>
      </w:pPr>
      <w:r>
        <w:separator/>
      </w:r>
    </w:p>
  </w:footnote>
  <w:footnote w:type="continuationSeparator" w:id="0">
    <w:p w14:paraId="34A4CB86" w14:textId="77777777" w:rsidR="000D2617" w:rsidRDefault="000D2617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601261E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28564E9A" w:rsidR="001E0EBE" w:rsidRPr="00E219E2" w:rsidRDefault="00CF2C7D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ОКВЭД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23306C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3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5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726E17"/>
    <w:multiLevelType w:val="hybridMultilevel"/>
    <w:tmpl w:val="40D24A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0508D8"/>
    <w:multiLevelType w:val="hybridMultilevel"/>
    <w:tmpl w:val="046C1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6"/>
  </w:num>
  <w:num w:numId="5">
    <w:abstractNumId w:val="2"/>
  </w:num>
  <w:num w:numId="6">
    <w:abstractNumId w:val="12"/>
  </w:num>
  <w:num w:numId="7">
    <w:abstractNumId w:val="0"/>
  </w:num>
  <w:num w:numId="8">
    <w:abstractNumId w:val="7"/>
  </w:num>
  <w:num w:numId="9">
    <w:abstractNumId w:val="3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11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304E8"/>
    <w:rsid w:val="00042A63"/>
    <w:rsid w:val="00094743"/>
    <w:rsid w:val="000A126C"/>
    <w:rsid w:val="000D1F9E"/>
    <w:rsid w:val="000D2617"/>
    <w:rsid w:val="000F7A9E"/>
    <w:rsid w:val="0010250C"/>
    <w:rsid w:val="001179DB"/>
    <w:rsid w:val="00122000"/>
    <w:rsid w:val="001222AE"/>
    <w:rsid w:val="0018562D"/>
    <w:rsid w:val="001A0B10"/>
    <w:rsid w:val="001B1418"/>
    <w:rsid w:val="001E0994"/>
    <w:rsid w:val="001E0EBE"/>
    <w:rsid w:val="001F419F"/>
    <w:rsid w:val="00204756"/>
    <w:rsid w:val="00236DED"/>
    <w:rsid w:val="00243D08"/>
    <w:rsid w:val="00244527"/>
    <w:rsid w:val="00265304"/>
    <w:rsid w:val="00294B50"/>
    <w:rsid w:val="00315907"/>
    <w:rsid w:val="00316370"/>
    <w:rsid w:val="00317CEB"/>
    <w:rsid w:val="003309B3"/>
    <w:rsid w:val="00340B6F"/>
    <w:rsid w:val="00341A24"/>
    <w:rsid w:val="00390D24"/>
    <w:rsid w:val="003A0C34"/>
    <w:rsid w:val="003A73EC"/>
    <w:rsid w:val="003C7846"/>
    <w:rsid w:val="003E7A69"/>
    <w:rsid w:val="00481CA5"/>
    <w:rsid w:val="0048459F"/>
    <w:rsid w:val="004D4B81"/>
    <w:rsid w:val="0055107B"/>
    <w:rsid w:val="00556E17"/>
    <w:rsid w:val="00560439"/>
    <w:rsid w:val="00574025"/>
    <w:rsid w:val="00590E26"/>
    <w:rsid w:val="005A7D30"/>
    <w:rsid w:val="005B23BA"/>
    <w:rsid w:val="005B7225"/>
    <w:rsid w:val="005C0BAF"/>
    <w:rsid w:val="005C424C"/>
    <w:rsid w:val="006430E3"/>
    <w:rsid w:val="006511D0"/>
    <w:rsid w:val="00653C68"/>
    <w:rsid w:val="00673753"/>
    <w:rsid w:val="00681F20"/>
    <w:rsid w:val="0068527E"/>
    <w:rsid w:val="00713253"/>
    <w:rsid w:val="00743E01"/>
    <w:rsid w:val="00783615"/>
    <w:rsid w:val="00791D1F"/>
    <w:rsid w:val="0079475F"/>
    <w:rsid w:val="007A1485"/>
    <w:rsid w:val="007B2E09"/>
    <w:rsid w:val="007C767B"/>
    <w:rsid w:val="007D2CE8"/>
    <w:rsid w:val="007E449E"/>
    <w:rsid w:val="007F1CF2"/>
    <w:rsid w:val="007F76D9"/>
    <w:rsid w:val="00807131"/>
    <w:rsid w:val="00810B98"/>
    <w:rsid w:val="00842C0B"/>
    <w:rsid w:val="0085625F"/>
    <w:rsid w:val="008D014E"/>
    <w:rsid w:val="008F06E9"/>
    <w:rsid w:val="008F5978"/>
    <w:rsid w:val="00902B86"/>
    <w:rsid w:val="0092540F"/>
    <w:rsid w:val="009722B4"/>
    <w:rsid w:val="0098394A"/>
    <w:rsid w:val="00A507C9"/>
    <w:rsid w:val="00A5369B"/>
    <w:rsid w:val="00A54567"/>
    <w:rsid w:val="00A8370A"/>
    <w:rsid w:val="00A86448"/>
    <w:rsid w:val="00AE72C9"/>
    <w:rsid w:val="00AE7D72"/>
    <w:rsid w:val="00AF4C81"/>
    <w:rsid w:val="00B566BE"/>
    <w:rsid w:val="00BA0B43"/>
    <w:rsid w:val="00BA34AE"/>
    <w:rsid w:val="00BE143D"/>
    <w:rsid w:val="00BF62C0"/>
    <w:rsid w:val="00C131EB"/>
    <w:rsid w:val="00C37059"/>
    <w:rsid w:val="00C37448"/>
    <w:rsid w:val="00C46A0E"/>
    <w:rsid w:val="00C629D8"/>
    <w:rsid w:val="00C72FF0"/>
    <w:rsid w:val="00CA5091"/>
    <w:rsid w:val="00CB361A"/>
    <w:rsid w:val="00CC08DB"/>
    <w:rsid w:val="00CF2C7D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F3A3C"/>
    <w:rsid w:val="00E219E2"/>
    <w:rsid w:val="00E50EB0"/>
    <w:rsid w:val="00E57F19"/>
    <w:rsid w:val="00EB794D"/>
    <w:rsid w:val="00EB7981"/>
    <w:rsid w:val="00F302EC"/>
    <w:rsid w:val="00F43562"/>
    <w:rsid w:val="00F53741"/>
    <w:rsid w:val="00F83156"/>
    <w:rsid w:val="00F93C07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3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character" w:customStyle="1" w:styleId="1">
    <w:name w:val="Стиль1 Знак"/>
    <w:basedOn w:val="a0"/>
    <w:link w:val="10"/>
    <w:locked/>
    <w:rsid w:val="00316370"/>
    <w:rPr>
      <w:rFonts w:ascii="Times New Roman" w:hAnsi="Times New Roman"/>
      <w:sz w:val="28"/>
      <w:szCs w:val="28"/>
    </w:rPr>
  </w:style>
  <w:style w:type="paragraph" w:customStyle="1" w:styleId="10">
    <w:name w:val="Стиль1"/>
    <w:basedOn w:val="a"/>
    <w:link w:val="1"/>
    <w:qFormat/>
    <w:rsid w:val="00316370"/>
    <w:pPr>
      <w:spacing w:before="100" w:beforeAutospacing="1" w:after="100" w:afterAutospacing="1" w:line="360" w:lineRule="auto"/>
      <w:ind w:firstLine="709"/>
      <w:contextualSpacing/>
      <w:jc w:val="both"/>
    </w:pPr>
    <w:rPr>
      <w:rFonts w:ascii="Times New Roman" w:hAnsi="Times New Roman"/>
      <w:sz w:val="28"/>
      <w:szCs w:val="28"/>
      <w:lang w:eastAsia="ru-RU"/>
    </w:rPr>
  </w:style>
  <w:style w:type="paragraph" w:styleId="af">
    <w:name w:val="Normal (Web)"/>
    <w:basedOn w:val="a"/>
    <w:uiPriority w:val="99"/>
    <w:semiHidden/>
    <w:unhideWhenUsed/>
    <w:rsid w:val="0020475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0">
    <w:name w:val="FollowedHyperlink"/>
    <w:basedOn w:val="a0"/>
    <w:uiPriority w:val="99"/>
    <w:semiHidden/>
    <w:unhideWhenUsed/>
    <w:rsid w:val="00204756"/>
    <w:rPr>
      <w:color w:val="954F72" w:themeColor="followedHyperlink"/>
      <w:u w:val="single"/>
    </w:rPr>
  </w:style>
  <w:style w:type="character" w:styleId="af1">
    <w:name w:val="Strong"/>
    <w:basedOn w:val="a0"/>
    <w:uiPriority w:val="22"/>
    <w:qFormat/>
    <w:rsid w:val="00CF2C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5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0</TotalTime>
  <Pages>1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2</cp:revision>
  <cp:lastPrinted>2017-10-13T11:57:00Z</cp:lastPrinted>
  <dcterms:created xsi:type="dcterms:W3CDTF">2021-03-30T10:19:00Z</dcterms:created>
  <dcterms:modified xsi:type="dcterms:W3CDTF">2021-03-30T10:19:00Z</dcterms:modified>
</cp:coreProperties>
</file>