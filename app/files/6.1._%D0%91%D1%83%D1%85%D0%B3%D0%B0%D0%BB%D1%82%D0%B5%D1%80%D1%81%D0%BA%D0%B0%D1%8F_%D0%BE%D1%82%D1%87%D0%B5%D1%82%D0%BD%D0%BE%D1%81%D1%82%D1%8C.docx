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EFFB3" w14:textId="77777777" w:rsidR="00CB721A" w:rsidRDefault="00CB721A" w:rsidP="00CB721A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1115092C" w14:textId="15AC831F" w:rsidR="00CB721A" w:rsidRPr="00BA386D" w:rsidRDefault="00CB721A" w:rsidP="00CB721A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  <w:lang w:eastAsia="ru-RU"/>
        </w:rPr>
      </w:pPr>
      <w:r w:rsidRPr="00BA386D">
        <w:rPr>
          <w:rFonts w:ascii="Times New Roman" w:hAnsi="Times New Roman"/>
          <w:b/>
          <w:sz w:val="28"/>
          <w:szCs w:val="28"/>
          <w:lang w:eastAsia="ru-RU"/>
        </w:rPr>
        <w:t>6.1. Бухгалтерская отчетность</w:t>
      </w:r>
    </w:p>
    <w:p w14:paraId="6F0D92C8" w14:textId="77777777" w:rsidR="00CB721A" w:rsidRPr="00BA386D" w:rsidRDefault="00CB721A" w:rsidP="00CB721A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  <w:lang w:eastAsia="ru-RU"/>
        </w:rPr>
      </w:pPr>
    </w:p>
    <w:p w14:paraId="76C4EC87" w14:textId="77777777" w:rsidR="00CB721A" w:rsidRPr="00BA386D" w:rsidRDefault="00CB721A" w:rsidP="00CB721A">
      <w:pPr>
        <w:spacing w:beforeAutospacing="1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  <w:lang w:eastAsia="ru-RU"/>
        </w:rPr>
      </w:pPr>
      <w:r w:rsidRPr="00BA386D">
        <w:rPr>
          <w:rFonts w:ascii="Times New Roman" w:hAnsi="Times New Roman"/>
          <w:sz w:val="28"/>
          <w:szCs w:val="28"/>
          <w:lang w:eastAsia="ru-RU"/>
        </w:rPr>
        <w:t xml:space="preserve">Ведение отчетности – обязательная мера, необходимая для того, чтобы </w:t>
      </w:r>
      <w:r>
        <w:rPr>
          <w:rFonts w:ascii="Times New Roman" w:hAnsi="Times New Roman"/>
          <w:sz w:val="28"/>
          <w:szCs w:val="28"/>
          <w:lang w:eastAsia="ru-RU"/>
        </w:rPr>
        <w:t>в</w:t>
      </w:r>
      <w:r w:rsidRPr="00BA386D">
        <w:rPr>
          <w:rFonts w:ascii="Times New Roman" w:hAnsi="Times New Roman"/>
          <w:sz w:val="28"/>
          <w:szCs w:val="28"/>
          <w:lang w:eastAsia="ru-RU"/>
        </w:rPr>
        <w:t xml:space="preserve">ы могли следить за деятельностью компании, вовремя замечать недочеты и своевременно их корректировать. Также существует отчетность для налоговой </w:t>
      </w:r>
      <w:r w:rsidRPr="00BA386D">
        <w:rPr>
          <w:rFonts w:ascii="Times New Roman" w:hAnsi="Times New Roman"/>
          <w:color w:val="000000"/>
          <w:sz w:val="28"/>
          <w:szCs w:val="28"/>
          <w:lang w:eastAsia="ru-RU"/>
        </w:rPr>
        <w:t xml:space="preserve">инспекции, </w:t>
      </w:r>
      <w:r w:rsidRPr="00BA386D">
        <w:rPr>
          <w:rFonts w:ascii="Times New Roman" w:hAnsi="Times New Roman"/>
          <w:sz w:val="28"/>
          <w:szCs w:val="28"/>
          <w:lang w:eastAsia="ru-RU"/>
        </w:rPr>
        <w:t>которую периодически необходимо предоставлять в этот орган.</w:t>
      </w:r>
    </w:p>
    <w:p w14:paraId="322BD452" w14:textId="519CB6BF" w:rsidR="00CB721A" w:rsidRPr="00BA386D" w:rsidRDefault="009A07B3" w:rsidP="009A07B3">
      <w:pPr>
        <w:spacing w:beforeAutospacing="1" w:after="160" w:afterAutospacing="1" w:line="360" w:lineRule="auto"/>
        <w:ind w:firstLine="708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вашего удобства бухгалтерский учет </w:t>
      </w:r>
      <w:proofErr w:type="spellStart"/>
      <w:r>
        <w:rPr>
          <w:rFonts w:ascii="Times New Roman" w:hAnsi="Times New Roman"/>
          <w:sz w:val="28"/>
          <w:szCs w:val="28"/>
        </w:rPr>
        <w:t>барбершопов</w:t>
      </w:r>
      <w:proofErr w:type="spellEnd"/>
      <w:r>
        <w:rPr>
          <w:rFonts w:ascii="Times New Roman" w:hAnsi="Times New Roman"/>
          <w:sz w:val="28"/>
          <w:szCs w:val="28"/>
        </w:rPr>
        <w:t xml:space="preserve"> ведут бухгалтеры от головного офиса.</w:t>
      </w:r>
    </w:p>
    <w:p w14:paraId="567D1665" w14:textId="77777777" w:rsidR="00CB721A" w:rsidRPr="00BA386D" w:rsidRDefault="00CB721A" w:rsidP="00CB721A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17D0FAE8" w14:textId="77777777" w:rsidR="00CB721A" w:rsidRPr="00BA386D" w:rsidRDefault="00CB721A" w:rsidP="00CB721A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736646E" w14:textId="77777777" w:rsidR="00CB721A" w:rsidRPr="00BA386D" w:rsidRDefault="00CB721A" w:rsidP="00CB721A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0CB7BB1D" w14:textId="77777777" w:rsidR="00CB721A" w:rsidRPr="00BA386D" w:rsidRDefault="00CB721A" w:rsidP="00CB721A">
      <w:pPr>
        <w:spacing w:line="36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7F91F144" w14:textId="77777777" w:rsidR="00CB721A" w:rsidRPr="00BA386D" w:rsidRDefault="00CB721A" w:rsidP="00CB721A">
      <w:pPr>
        <w:rPr>
          <w:rFonts w:ascii="Times New Roman" w:hAnsi="Times New Roman"/>
          <w:sz w:val="28"/>
          <w:szCs w:val="28"/>
        </w:rPr>
      </w:pPr>
    </w:p>
    <w:p w14:paraId="5611BF27" w14:textId="77777777" w:rsidR="00D70AA7" w:rsidRPr="00CB721A" w:rsidRDefault="00D70AA7" w:rsidP="00CB721A"/>
    <w:sectPr w:rsidR="00D70AA7" w:rsidRPr="00CB721A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57F5E5" w14:textId="77777777" w:rsidR="002F5900" w:rsidRDefault="002F5900" w:rsidP="003309B3">
      <w:pPr>
        <w:spacing w:after="0" w:line="240" w:lineRule="auto"/>
      </w:pPr>
      <w:r>
        <w:separator/>
      </w:r>
    </w:p>
  </w:endnote>
  <w:endnote w:type="continuationSeparator" w:id="0">
    <w:p w14:paraId="14B740C8" w14:textId="77777777" w:rsidR="002F5900" w:rsidRDefault="002F5900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3326A8" w14:textId="77777777" w:rsidR="002F5900" w:rsidRDefault="002F5900" w:rsidP="003309B3">
      <w:pPr>
        <w:spacing w:after="0" w:line="240" w:lineRule="auto"/>
      </w:pPr>
      <w:r>
        <w:separator/>
      </w:r>
    </w:p>
  </w:footnote>
  <w:footnote w:type="continuationSeparator" w:id="0">
    <w:p w14:paraId="6B8D6C14" w14:textId="77777777" w:rsidR="002F5900" w:rsidRDefault="002F5900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840C8FF" w14:textId="77777777" w:rsidR="001E0EBE" w:rsidRDefault="001E0EBE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3B3ACD61" w:rsidR="0058624D" w:rsidRPr="00CB721A" w:rsidRDefault="00CB721A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Бухгалтерская отчетность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5854F9"/>
    <w:multiLevelType w:val="multilevel"/>
    <w:tmpl w:val="18D64218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0C20DEB"/>
    <w:multiLevelType w:val="multilevel"/>
    <w:tmpl w:val="3F2A854E"/>
    <w:lvl w:ilvl="0">
      <w:start w:val="1"/>
      <w:numFmt w:val="bullet"/>
      <w:lvlText w:val=""/>
      <w:lvlJc w:val="left"/>
      <w:pPr>
        <w:ind w:left="214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58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0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4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6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0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0D443C8"/>
    <w:multiLevelType w:val="hybridMultilevel"/>
    <w:tmpl w:val="E66EB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727C2"/>
    <w:multiLevelType w:val="hybridMultilevel"/>
    <w:tmpl w:val="D13C6E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9296112"/>
    <w:multiLevelType w:val="multilevel"/>
    <w:tmpl w:val="641C23AC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8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0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34124E2A"/>
    <w:multiLevelType w:val="multilevel"/>
    <w:tmpl w:val="B9A0B188"/>
    <w:lvl w:ilvl="0">
      <w:start w:val="1"/>
      <w:numFmt w:val="bullet"/>
      <w:lvlText w:val=""/>
      <w:lvlJc w:val="left"/>
      <w:pPr>
        <w:ind w:left="1429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090C69"/>
    <w:multiLevelType w:val="hybridMultilevel"/>
    <w:tmpl w:val="3B42AC88"/>
    <w:lvl w:ilvl="0" w:tplc="87B25BA6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07F13A4"/>
    <w:multiLevelType w:val="hybridMultilevel"/>
    <w:tmpl w:val="63DC7BC6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1260495"/>
    <w:multiLevelType w:val="multilevel"/>
    <w:tmpl w:val="DA50E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6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603BC9"/>
    <w:multiLevelType w:val="hybridMultilevel"/>
    <w:tmpl w:val="AD0E63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BD0756"/>
    <w:multiLevelType w:val="multilevel"/>
    <w:tmpl w:val="3EBC4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"/>
  </w:num>
  <w:num w:numId="3">
    <w:abstractNumId w:val="12"/>
  </w:num>
  <w:num w:numId="4">
    <w:abstractNumId w:val="16"/>
  </w:num>
  <w:num w:numId="5">
    <w:abstractNumId w:val="7"/>
  </w:num>
  <w:num w:numId="6">
    <w:abstractNumId w:val="29"/>
  </w:num>
  <w:num w:numId="7">
    <w:abstractNumId w:val="0"/>
  </w:num>
  <w:num w:numId="8">
    <w:abstractNumId w:val="17"/>
  </w:num>
  <w:num w:numId="9">
    <w:abstractNumId w:val="8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</w:num>
  <w:num w:numId="12">
    <w:abstractNumId w:val="21"/>
  </w:num>
  <w:num w:numId="13">
    <w:abstractNumId w:val="25"/>
  </w:num>
  <w:num w:numId="14">
    <w:abstractNumId w:val="18"/>
  </w:num>
  <w:num w:numId="15">
    <w:abstractNumId w:val="28"/>
  </w:num>
  <w:num w:numId="16">
    <w:abstractNumId w:val="27"/>
  </w:num>
  <w:num w:numId="17">
    <w:abstractNumId w:val="19"/>
  </w:num>
  <w:num w:numId="18">
    <w:abstractNumId w:val="24"/>
  </w:num>
  <w:num w:numId="19">
    <w:abstractNumId w:val="10"/>
  </w:num>
  <w:num w:numId="20">
    <w:abstractNumId w:val="4"/>
  </w:num>
  <w:num w:numId="21">
    <w:abstractNumId w:val="22"/>
  </w:num>
  <w:num w:numId="22">
    <w:abstractNumId w:val="14"/>
  </w:num>
  <w:num w:numId="23">
    <w:abstractNumId w:val="5"/>
  </w:num>
  <w:num w:numId="24">
    <w:abstractNumId w:val="13"/>
  </w:num>
  <w:num w:numId="25">
    <w:abstractNumId w:val="15"/>
  </w:num>
  <w:num w:numId="26">
    <w:abstractNumId w:val="2"/>
  </w:num>
  <w:num w:numId="27">
    <w:abstractNumId w:val="3"/>
  </w:num>
  <w:num w:numId="28">
    <w:abstractNumId w:val="11"/>
  </w:num>
  <w:num w:numId="29">
    <w:abstractNumId w:val="6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1298F"/>
    <w:rsid w:val="000304E8"/>
    <w:rsid w:val="00033AF8"/>
    <w:rsid w:val="00042A63"/>
    <w:rsid w:val="00042C97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B4FB0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2F5900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D0361"/>
    <w:rsid w:val="003E7A69"/>
    <w:rsid w:val="00481CA5"/>
    <w:rsid w:val="0048459F"/>
    <w:rsid w:val="004D4B81"/>
    <w:rsid w:val="00516543"/>
    <w:rsid w:val="0055107B"/>
    <w:rsid w:val="00556E17"/>
    <w:rsid w:val="00560439"/>
    <w:rsid w:val="00574025"/>
    <w:rsid w:val="0058624D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713253"/>
    <w:rsid w:val="00743E01"/>
    <w:rsid w:val="00783615"/>
    <w:rsid w:val="00791D1F"/>
    <w:rsid w:val="0079475F"/>
    <w:rsid w:val="007A1485"/>
    <w:rsid w:val="007B2E09"/>
    <w:rsid w:val="007C5198"/>
    <w:rsid w:val="007C767B"/>
    <w:rsid w:val="007D2CE8"/>
    <w:rsid w:val="007E449E"/>
    <w:rsid w:val="007F1CF2"/>
    <w:rsid w:val="007F76D9"/>
    <w:rsid w:val="00807131"/>
    <w:rsid w:val="00810B98"/>
    <w:rsid w:val="00832845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9A07B3"/>
    <w:rsid w:val="009E6249"/>
    <w:rsid w:val="00A507C9"/>
    <w:rsid w:val="00A5369B"/>
    <w:rsid w:val="00A54567"/>
    <w:rsid w:val="00A8370A"/>
    <w:rsid w:val="00A86448"/>
    <w:rsid w:val="00AE72C9"/>
    <w:rsid w:val="00AE7D72"/>
    <w:rsid w:val="00AF4C81"/>
    <w:rsid w:val="00B20C35"/>
    <w:rsid w:val="00B566BE"/>
    <w:rsid w:val="00BA0B43"/>
    <w:rsid w:val="00BA34AE"/>
    <w:rsid w:val="00BE143D"/>
    <w:rsid w:val="00BF62C0"/>
    <w:rsid w:val="00C131EB"/>
    <w:rsid w:val="00C37059"/>
    <w:rsid w:val="00C46A0E"/>
    <w:rsid w:val="00C629D8"/>
    <w:rsid w:val="00C72FF0"/>
    <w:rsid w:val="00C85783"/>
    <w:rsid w:val="00CA5091"/>
    <w:rsid w:val="00CB361A"/>
    <w:rsid w:val="00CB72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011"/>
    <w:rsid w:val="00DF3A3C"/>
    <w:rsid w:val="00E219E2"/>
    <w:rsid w:val="00E326A5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6</TotalTime>
  <Pages>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3</cp:revision>
  <cp:lastPrinted>2017-10-13T11:57:00Z</cp:lastPrinted>
  <dcterms:created xsi:type="dcterms:W3CDTF">2021-07-27T11:49:00Z</dcterms:created>
  <dcterms:modified xsi:type="dcterms:W3CDTF">2021-07-27T12:04:00Z</dcterms:modified>
</cp:coreProperties>
</file>