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8EC756" w14:textId="78BD33C5" w:rsidR="007D239E" w:rsidRDefault="007D239E" w:rsidP="007D239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sz w:val="28"/>
          <w:szCs w:val="28"/>
        </w:rPr>
      </w:pPr>
      <w:r w:rsidRPr="0019787A">
        <w:rPr>
          <w:rFonts w:ascii="Times New Roman" w:hAnsi="Times New Roman"/>
          <w:b/>
          <w:sz w:val="28"/>
          <w:szCs w:val="28"/>
        </w:rPr>
        <w:t>3.</w:t>
      </w:r>
      <w:r w:rsidR="002C62B8">
        <w:rPr>
          <w:rFonts w:ascii="Times New Roman" w:hAnsi="Times New Roman"/>
          <w:b/>
          <w:sz w:val="28"/>
          <w:szCs w:val="28"/>
        </w:rPr>
        <w:t>4</w:t>
      </w:r>
      <w:r w:rsidRPr="0019787A">
        <w:rPr>
          <w:rFonts w:ascii="Times New Roman" w:hAnsi="Times New Roman"/>
          <w:b/>
          <w:sz w:val="28"/>
          <w:szCs w:val="28"/>
        </w:rPr>
        <w:t xml:space="preserve">. Должностные инструкции </w:t>
      </w:r>
    </w:p>
    <w:p w14:paraId="6B822873" w14:textId="77777777" w:rsidR="007D239E" w:rsidRDefault="007D239E" w:rsidP="007D239E">
      <w:pPr>
        <w:spacing w:before="100" w:beforeAutospacing="1" w:after="100" w:afterAutospacing="1" w:line="360" w:lineRule="auto"/>
        <w:ind w:firstLine="709"/>
        <w:contextualSpacing/>
        <w:jc w:val="both"/>
        <w:rPr>
          <w:rStyle w:val="af"/>
          <w:rFonts w:ascii="Times New Roman" w:hAnsi="Times New Roman"/>
          <w:b/>
          <w:i w:val="0"/>
          <w:sz w:val="28"/>
          <w:szCs w:val="18"/>
          <w:shd w:val="clear" w:color="auto" w:fill="FFFFFF"/>
        </w:rPr>
      </w:pPr>
    </w:p>
    <w:p w14:paraId="7B56A76E" w14:textId="77777777" w:rsidR="007D239E" w:rsidRPr="006E4FA3" w:rsidRDefault="007D239E" w:rsidP="007D239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b/>
          <w:bCs/>
          <w:i/>
          <w:sz w:val="28"/>
          <w:szCs w:val="18"/>
          <w:shd w:val="clear" w:color="auto" w:fill="FFFFFF"/>
        </w:rPr>
      </w:pPr>
      <w:r w:rsidRPr="006E4FA3">
        <w:rPr>
          <w:rStyle w:val="af"/>
          <w:rFonts w:ascii="Times New Roman" w:hAnsi="Times New Roman"/>
          <w:i w:val="0"/>
          <w:sz w:val="28"/>
          <w:szCs w:val="18"/>
          <w:shd w:val="clear" w:color="auto" w:fill="FFFFFF"/>
        </w:rPr>
        <w:t xml:space="preserve">Должностная инструкция — основной документ, определяющий функциональные обязанности, права, ответственность и взаимодействия сотрудников. Наличие должностных инструкций делает трудовой процесс более «прозрачным» и понятным. </w:t>
      </w:r>
    </w:p>
    <w:p w14:paraId="46621747" w14:textId="77777777" w:rsidR="007D239E" w:rsidRPr="0019787A" w:rsidRDefault="007D239E" w:rsidP="007D239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Cs w:val="28"/>
        </w:rPr>
      </w:pPr>
      <w:r w:rsidRPr="0019787A">
        <w:rPr>
          <w:rFonts w:ascii="Times New Roman" w:hAnsi="Times New Roman"/>
          <w:sz w:val="28"/>
          <w:szCs w:val="28"/>
        </w:rPr>
        <w:t>Должностные инструкции облегчают процесс адаптации новых сотруднико</w:t>
      </w:r>
      <w:r>
        <w:rPr>
          <w:rFonts w:ascii="Times New Roman" w:hAnsi="Times New Roman"/>
          <w:sz w:val="28"/>
          <w:szCs w:val="28"/>
        </w:rPr>
        <w:t>в, так как в них четко прописаны обязанности, ответственность и права сотрудника</w:t>
      </w:r>
      <w:r w:rsidRPr="0019787A">
        <w:rPr>
          <w:rFonts w:ascii="Times New Roman" w:hAnsi="Times New Roman"/>
          <w:sz w:val="28"/>
          <w:szCs w:val="28"/>
        </w:rPr>
        <w:t xml:space="preserve">. Соответственно, у </w:t>
      </w:r>
      <w:r>
        <w:rPr>
          <w:rFonts w:ascii="Times New Roman" w:hAnsi="Times New Roman"/>
          <w:sz w:val="28"/>
          <w:szCs w:val="28"/>
        </w:rPr>
        <w:t>него</w:t>
      </w:r>
      <w:r w:rsidRPr="0019787A">
        <w:rPr>
          <w:rFonts w:ascii="Times New Roman" w:hAnsi="Times New Roman"/>
          <w:sz w:val="28"/>
          <w:szCs w:val="28"/>
        </w:rPr>
        <w:t xml:space="preserve"> будет четкое представление о том, что ему необходимо делать в компании в рамках его должности. </w:t>
      </w:r>
    </w:p>
    <w:p w14:paraId="3C23E36C" w14:textId="77777777" w:rsidR="007D239E" w:rsidRPr="0019787A" w:rsidRDefault="007D239E" w:rsidP="007D239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9787A">
        <w:rPr>
          <w:rFonts w:ascii="Times New Roman" w:hAnsi="Times New Roman"/>
          <w:sz w:val="28"/>
          <w:szCs w:val="28"/>
        </w:rPr>
        <w:t xml:space="preserve">Кроме того, должностные инструкции определяют сферы </w:t>
      </w:r>
      <w:r>
        <w:rPr>
          <w:rFonts w:ascii="Times New Roman" w:hAnsi="Times New Roman"/>
          <w:sz w:val="28"/>
          <w:szCs w:val="28"/>
        </w:rPr>
        <w:t>ответственности и компетенции, которыми должен обладать сотрудник</w:t>
      </w:r>
      <w:r w:rsidRPr="0019787A">
        <w:rPr>
          <w:rFonts w:ascii="Times New Roman" w:hAnsi="Times New Roman"/>
          <w:sz w:val="28"/>
          <w:szCs w:val="28"/>
        </w:rPr>
        <w:t xml:space="preserve">. Это позволяет руководителю осуществлять контроль за </w:t>
      </w:r>
      <w:r>
        <w:rPr>
          <w:rFonts w:ascii="Times New Roman" w:hAnsi="Times New Roman"/>
          <w:sz w:val="28"/>
          <w:szCs w:val="28"/>
        </w:rPr>
        <w:t xml:space="preserve">его </w:t>
      </w:r>
      <w:r w:rsidRPr="0019787A">
        <w:rPr>
          <w:rFonts w:ascii="Times New Roman" w:hAnsi="Times New Roman"/>
          <w:sz w:val="28"/>
          <w:szCs w:val="28"/>
        </w:rPr>
        <w:t xml:space="preserve">работой. </w:t>
      </w:r>
    </w:p>
    <w:p w14:paraId="47D87DE6" w14:textId="77777777" w:rsidR="007D239E" w:rsidRPr="0019787A" w:rsidRDefault="007D239E" w:rsidP="007D239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9787A">
        <w:rPr>
          <w:rFonts w:ascii="Times New Roman" w:hAnsi="Times New Roman"/>
          <w:sz w:val="28"/>
          <w:szCs w:val="28"/>
        </w:rPr>
        <w:t>Еще одна функция должностных инструкций заключается в предоставлении сотруднику возможности обеспечивать самоконтроль своей деятельности. Если инструкция детально оп</w:t>
      </w:r>
      <w:r>
        <w:rPr>
          <w:rFonts w:ascii="Times New Roman" w:hAnsi="Times New Roman"/>
          <w:sz w:val="28"/>
          <w:szCs w:val="28"/>
        </w:rPr>
        <w:t>исывает должностные обязанности и</w:t>
      </w:r>
      <w:r w:rsidRPr="0019787A">
        <w:rPr>
          <w:rFonts w:ascii="Times New Roman" w:hAnsi="Times New Roman"/>
          <w:sz w:val="28"/>
          <w:szCs w:val="28"/>
        </w:rPr>
        <w:t xml:space="preserve"> критерии оценки эффективности работы, на которые будет ориентироваться руководитель, работник сможет </w:t>
      </w:r>
      <w:r>
        <w:rPr>
          <w:rFonts w:ascii="Times New Roman" w:hAnsi="Times New Roman"/>
          <w:sz w:val="28"/>
          <w:szCs w:val="28"/>
        </w:rPr>
        <w:t>точно оценивать свою деятельность.</w:t>
      </w:r>
    </w:p>
    <w:p w14:paraId="5762CE53" w14:textId="77777777" w:rsidR="007D239E" w:rsidRPr="0019787A" w:rsidRDefault="007D239E" w:rsidP="007D239E">
      <w:pPr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Должностные инструкции предоставляются работнику во время подписания трудового договора. Он расписывается об ознакомлении с ними в трудовом договоре.</w:t>
      </w:r>
    </w:p>
    <w:p w14:paraId="049223F7" w14:textId="0327D9E4" w:rsidR="007D239E" w:rsidRPr="0020783A" w:rsidRDefault="007D239E" w:rsidP="007D239E">
      <w:pPr>
        <w:shd w:val="clear" w:color="auto" w:fill="F2F2F2"/>
        <w:spacing w:before="100" w:beforeAutospacing="1" w:after="100" w:afterAutospacing="1" w:line="360" w:lineRule="auto"/>
        <w:ind w:firstLine="709"/>
        <w:contextualSpacing/>
        <w:jc w:val="both"/>
        <w:rPr>
          <w:rFonts w:ascii="Times New Roman" w:hAnsi="Times New Roman"/>
          <w:sz w:val="28"/>
          <w:szCs w:val="28"/>
        </w:rPr>
      </w:pPr>
      <w:r w:rsidRPr="0019787A">
        <w:rPr>
          <w:rFonts w:ascii="Times New Roman" w:hAnsi="Times New Roman"/>
          <w:sz w:val="28"/>
          <w:szCs w:val="28"/>
        </w:rPr>
        <w:t>Должностные инструкци</w:t>
      </w:r>
      <w:r>
        <w:rPr>
          <w:rFonts w:ascii="Times New Roman" w:hAnsi="Times New Roman"/>
          <w:sz w:val="28"/>
          <w:szCs w:val="28"/>
        </w:rPr>
        <w:t>и</w:t>
      </w:r>
      <w:r w:rsidRPr="0019787A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сотрудников находятся </w:t>
      </w:r>
      <w:r w:rsidRPr="00CB740B">
        <w:rPr>
          <w:rFonts w:ascii="Times New Roman" w:hAnsi="Times New Roman"/>
          <w:b/>
          <w:sz w:val="28"/>
          <w:szCs w:val="28"/>
        </w:rPr>
        <w:t xml:space="preserve">в </w:t>
      </w:r>
      <w:r>
        <w:rPr>
          <w:rFonts w:ascii="Times New Roman" w:hAnsi="Times New Roman"/>
          <w:b/>
          <w:sz w:val="28"/>
          <w:szCs w:val="28"/>
        </w:rPr>
        <w:t>П</w:t>
      </w:r>
      <w:r w:rsidRPr="0019787A">
        <w:rPr>
          <w:rFonts w:ascii="Times New Roman" w:hAnsi="Times New Roman"/>
          <w:b/>
          <w:sz w:val="28"/>
          <w:szCs w:val="28"/>
        </w:rPr>
        <w:t>риложении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 w:rsidRPr="007D239E">
        <w:rPr>
          <w:rFonts w:ascii="Times New Roman" w:hAnsi="Times New Roman"/>
          <w:b/>
          <w:sz w:val="28"/>
          <w:szCs w:val="28"/>
          <w:highlight w:val="red"/>
        </w:rPr>
        <w:t>(добавить инструкции)</w:t>
      </w:r>
    </w:p>
    <w:p w14:paraId="757A7E17" w14:textId="77777777" w:rsidR="007D239E" w:rsidRPr="00E309D7" w:rsidRDefault="007D239E" w:rsidP="007D239E"/>
    <w:p w14:paraId="77441D81" w14:textId="77777777" w:rsidR="007D239E" w:rsidRPr="0028416C" w:rsidRDefault="007D239E" w:rsidP="007D239E"/>
    <w:p w14:paraId="5611BF27" w14:textId="77777777" w:rsidR="00D70AA7" w:rsidRPr="007D239E" w:rsidRDefault="00D70AA7" w:rsidP="007D239E"/>
    <w:sectPr w:rsidR="00D70AA7" w:rsidRPr="007D239E" w:rsidSect="00F43562">
      <w:headerReference w:type="default" r:id="rId8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728959" w14:textId="77777777" w:rsidR="00C57794" w:rsidRDefault="00C57794" w:rsidP="003309B3">
      <w:pPr>
        <w:spacing w:after="0" w:line="240" w:lineRule="auto"/>
      </w:pPr>
      <w:r>
        <w:separator/>
      </w:r>
    </w:p>
  </w:endnote>
  <w:endnote w:type="continuationSeparator" w:id="0">
    <w:p w14:paraId="487F050A" w14:textId="77777777" w:rsidR="00C57794" w:rsidRDefault="00C57794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OpenSymbol">
    <w:altName w:val="Arial Unicode MS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C02043" w14:textId="77777777" w:rsidR="00C57794" w:rsidRDefault="00C57794" w:rsidP="003309B3">
      <w:pPr>
        <w:spacing w:after="0" w:line="240" w:lineRule="auto"/>
      </w:pPr>
      <w:r>
        <w:separator/>
      </w:r>
    </w:p>
  </w:footnote>
  <w:footnote w:type="continuationSeparator" w:id="0">
    <w:p w14:paraId="65A7CD8F" w14:textId="77777777" w:rsidR="00C57794" w:rsidRDefault="00C57794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3DB44E56" w:rsidR="001E0EBE" w:rsidRPr="008F4694" w:rsidRDefault="007D239E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Должностные инструкции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864E63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BF3D60"/>
    <w:multiLevelType w:val="multilevel"/>
    <w:tmpl w:val="8FA2AF9A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" w15:restartNumberingAfterBreak="0">
    <w:nsid w:val="0F5157B1"/>
    <w:multiLevelType w:val="hybridMultilevel"/>
    <w:tmpl w:val="B7CE0EFC"/>
    <w:lvl w:ilvl="0" w:tplc="0AB0793C">
      <w:start w:val="1"/>
      <w:numFmt w:val="bullet"/>
      <w:lvlText w:val="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7" w15:restartNumberingAfterBreak="0">
    <w:nsid w:val="2EA6603A"/>
    <w:multiLevelType w:val="hybridMultilevel"/>
    <w:tmpl w:val="C50AA29A"/>
    <w:lvl w:ilvl="0" w:tplc="0419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8" w15:restartNumberingAfterBreak="0">
    <w:nsid w:val="32C266F2"/>
    <w:multiLevelType w:val="hybridMultilevel"/>
    <w:tmpl w:val="4192DFBE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0E6162"/>
    <w:multiLevelType w:val="hybridMultilevel"/>
    <w:tmpl w:val="6E38EC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2E6248A"/>
    <w:multiLevelType w:val="hybridMultilevel"/>
    <w:tmpl w:val="00200AF4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EB137F"/>
    <w:multiLevelType w:val="hybridMultilevel"/>
    <w:tmpl w:val="58F041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240E55"/>
    <w:multiLevelType w:val="hybridMultilevel"/>
    <w:tmpl w:val="197602B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4D7843C2"/>
    <w:multiLevelType w:val="hybridMultilevel"/>
    <w:tmpl w:val="3F7E4856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E12F23"/>
    <w:multiLevelType w:val="hybridMultilevel"/>
    <w:tmpl w:val="FF9E0C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B62096E"/>
    <w:multiLevelType w:val="hybridMultilevel"/>
    <w:tmpl w:val="AC7E04E0"/>
    <w:lvl w:ilvl="0" w:tplc="1EAE475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1C937B3"/>
    <w:multiLevelType w:val="hybridMultilevel"/>
    <w:tmpl w:val="255A5F2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1" w15:restartNumberingAfterBreak="0">
    <w:nsid w:val="625A7447"/>
    <w:multiLevelType w:val="hybridMultilevel"/>
    <w:tmpl w:val="25B880EE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669F3A8E"/>
    <w:multiLevelType w:val="hybridMultilevel"/>
    <w:tmpl w:val="1CAA0234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7EB74EB"/>
    <w:multiLevelType w:val="hybridMultilevel"/>
    <w:tmpl w:val="7AB4BABC"/>
    <w:lvl w:ilvl="0" w:tplc="04190001">
      <w:start w:val="1"/>
      <w:numFmt w:val="bullet"/>
      <w:lvlText w:val=""/>
      <w:lvlJc w:val="left"/>
      <w:pPr>
        <w:ind w:left="142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3" w:hanging="360"/>
      </w:pPr>
      <w:rPr>
        <w:rFonts w:ascii="Wingdings" w:hAnsi="Wingdings" w:hint="default"/>
      </w:rPr>
    </w:lvl>
  </w:abstractNum>
  <w:abstractNum w:abstractNumId="24" w15:restartNumberingAfterBreak="0">
    <w:nsid w:val="69C85C84"/>
    <w:multiLevelType w:val="multilevel"/>
    <w:tmpl w:val="F9E0A3D2"/>
    <w:lvl w:ilvl="0">
      <w:start w:val="1"/>
      <w:numFmt w:val="bullet"/>
      <w:lvlText w:val="▪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B62692"/>
    <w:multiLevelType w:val="hybridMultilevel"/>
    <w:tmpl w:val="AD6214C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7" w15:restartNumberingAfterBreak="0">
    <w:nsid w:val="6B887DD8"/>
    <w:multiLevelType w:val="hybridMultilevel"/>
    <w:tmpl w:val="55D435D0"/>
    <w:lvl w:ilvl="0" w:tplc="0419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C952EA9"/>
    <w:multiLevelType w:val="hybridMultilevel"/>
    <w:tmpl w:val="8D0ED9AA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D557296"/>
    <w:multiLevelType w:val="hybridMultilevel"/>
    <w:tmpl w:val="52F01DA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"/>
  </w:num>
  <w:num w:numId="3">
    <w:abstractNumId w:val="9"/>
  </w:num>
  <w:num w:numId="4">
    <w:abstractNumId w:val="12"/>
  </w:num>
  <w:num w:numId="5">
    <w:abstractNumId w:val="4"/>
  </w:num>
  <w:num w:numId="6">
    <w:abstractNumId w:val="30"/>
  </w:num>
  <w:num w:numId="7">
    <w:abstractNumId w:val="0"/>
  </w:num>
  <w:num w:numId="8">
    <w:abstractNumId w:val="13"/>
  </w:num>
  <w:num w:numId="9">
    <w:abstractNumId w:val="5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18"/>
  </w:num>
  <w:num w:numId="13">
    <w:abstractNumId w:val="23"/>
  </w:num>
  <w:num w:numId="14">
    <w:abstractNumId w:val="15"/>
  </w:num>
  <w:num w:numId="15">
    <w:abstractNumId w:val="29"/>
  </w:num>
  <w:num w:numId="16">
    <w:abstractNumId w:val="26"/>
  </w:num>
  <w:num w:numId="17">
    <w:abstractNumId w:val="16"/>
  </w:num>
  <w:num w:numId="18">
    <w:abstractNumId w:val="20"/>
  </w:num>
  <w:num w:numId="19">
    <w:abstractNumId w:val="7"/>
  </w:num>
  <w:num w:numId="20">
    <w:abstractNumId w:val="28"/>
  </w:num>
  <w:num w:numId="21">
    <w:abstractNumId w:val="2"/>
  </w:num>
  <w:num w:numId="22">
    <w:abstractNumId w:val="3"/>
  </w:num>
  <w:num w:numId="23">
    <w:abstractNumId w:val="14"/>
  </w:num>
  <w:num w:numId="24">
    <w:abstractNumId w:val="19"/>
  </w:num>
  <w:num w:numId="25">
    <w:abstractNumId w:val="24"/>
  </w:num>
  <w:num w:numId="26">
    <w:abstractNumId w:val="10"/>
  </w:num>
  <w:num w:numId="27">
    <w:abstractNumId w:val="11"/>
  </w:num>
  <w:num w:numId="28">
    <w:abstractNumId w:val="8"/>
  </w:num>
  <w:num w:numId="29">
    <w:abstractNumId w:val="21"/>
  </w:num>
  <w:num w:numId="30">
    <w:abstractNumId w:val="22"/>
  </w:num>
  <w:num w:numId="3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2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33AF8"/>
    <w:rsid w:val="00042A63"/>
    <w:rsid w:val="000842DE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A0B10"/>
    <w:rsid w:val="001B1418"/>
    <w:rsid w:val="001E0994"/>
    <w:rsid w:val="001E0EBE"/>
    <w:rsid w:val="001F419F"/>
    <w:rsid w:val="00202FF6"/>
    <w:rsid w:val="00236DED"/>
    <w:rsid w:val="00243D08"/>
    <w:rsid w:val="00244527"/>
    <w:rsid w:val="00265304"/>
    <w:rsid w:val="00294B50"/>
    <w:rsid w:val="002A3C82"/>
    <w:rsid w:val="002C62B8"/>
    <w:rsid w:val="00315907"/>
    <w:rsid w:val="00317CEB"/>
    <w:rsid w:val="003309B3"/>
    <w:rsid w:val="00340B6F"/>
    <w:rsid w:val="00341A24"/>
    <w:rsid w:val="00390D24"/>
    <w:rsid w:val="003A0C34"/>
    <w:rsid w:val="003A73EC"/>
    <w:rsid w:val="003C7846"/>
    <w:rsid w:val="003E7A69"/>
    <w:rsid w:val="00481CA5"/>
    <w:rsid w:val="0048459F"/>
    <w:rsid w:val="004D4B81"/>
    <w:rsid w:val="00516543"/>
    <w:rsid w:val="0055107B"/>
    <w:rsid w:val="00555F0C"/>
    <w:rsid w:val="00556E17"/>
    <w:rsid w:val="00560439"/>
    <w:rsid w:val="00574025"/>
    <w:rsid w:val="00590E26"/>
    <w:rsid w:val="0059391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6F5EE9"/>
    <w:rsid w:val="00713253"/>
    <w:rsid w:val="00743E01"/>
    <w:rsid w:val="00783615"/>
    <w:rsid w:val="00791D1F"/>
    <w:rsid w:val="0079475F"/>
    <w:rsid w:val="007A1485"/>
    <w:rsid w:val="007B2E09"/>
    <w:rsid w:val="007C767B"/>
    <w:rsid w:val="007D239E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4694"/>
    <w:rsid w:val="008F5978"/>
    <w:rsid w:val="00902B86"/>
    <w:rsid w:val="0092540F"/>
    <w:rsid w:val="009722B4"/>
    <w:rsid w:val="0098394A"/>
    <w:rsid w:val="009E2210"/>
    <w:rsid w:val="00A507C9"/>
    <w:rsid w:val="00A5369B"/>
    <w:rsid w:val="00A54567"/>
    <w:rsid w:val="00A8370A"/>
    <w:rsid w:val="00A86448"/>
    <w:rsid w:val="00AE581B"/>
    <w:rsid w:val="00AE72C9"/>
    <w:rsid w:val="00AE7D72"/>
    <w:rsid w:val="00AF4C81"/>
    <w:rsid w:val="00B566BE"/>
    <w:rsid w:val="00BA0B43"/>
    <w:rsid w:val="00BA34AE"/>
    <w:rsid w:val="00BE143D"/>
    <w:rsid w:val="00BF62C0"/>
    <w:rsid w:val="00C131EB"/>
    <w:rsid w:val="00C37059"/>
    <w:rsid w:val="00C46A0E"/>
    <w:rsid w:val="00C57794"/>
    <w:rsid w:val="00C629D8"/>
    <w:rsid w:val="00C72FF0"/>
    <w:rsid w:val="00CA5091"/>
    <w:rsid w:val="00CB361A"/>
    <w:rsid w:val="00CC08DB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F3A3C"/>
    <w:rsid w:val="00E219E2"/>
    <w:rsid w:val="00E32B69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A04E1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styleId="af">
    <w:name w:val="Strong"/>
    <w:uiPriority w:val="22"/>
    <w:qFormat/>
    <w:rsid w:val="007D239E"/>
    <w:rPr>
      <w:b w:val="0"/>
      <w:bCs/>
      <w:i/>
      <w:color w:val="3030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1</TotalTime>
  <Pages>1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3</cp:revision>
  <cp:lastPrinted>2017-10-13T11:57:00Z</cp:lastPrinted>
  <dcterms:created xsi:type="dcterms:W3CDTF">2021-04-28T13:31:00Z</dcterms:created>
  <dcterms:modified xsi:type="dcterms:W3CDTF">2021-05-01T05:37:00Z</dcterms:modified>
</cp:coreProperties>
</file>