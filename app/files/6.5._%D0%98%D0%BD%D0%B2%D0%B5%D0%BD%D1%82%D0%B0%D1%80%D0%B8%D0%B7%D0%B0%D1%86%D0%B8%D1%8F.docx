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9AA646" w14:textId="77777777" w:rsidR="00E054A8" w:rsidRDefault="00E054A8" w:rsidP="00E054A8">
      <w:pPr>
        <w:spacing w:after="0"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6E017BDD" w14:textId="4DFE6693" w:rsidR="00E054A8" w:rsidRPr="0036287D" w:rsidRDefault="00E054A8" w:rsidP="00E054A8">
      <w:pPr>
        <w:spacing w:after="0" w:line="360" w:lineRule="auto"/>
        <w:ind w:firstLine="708"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6673D5">
        <w:rPr>
          <w:rFonts w:ascii="Times New Roman" w:hAnsi="Times New Roman"/>
          <w:b/>
          <w:sz w:val="28"/>
          <w:szCs w:val="28"/>
          <w:lang w:eastAsia="ru-RU"/>
        </w:rPr>
        <w:t>6.</w:t>
      </w:r>
      <w:r w:rsidR="004444F9">
        <w:rPr>
          <w:rFonts w:ascii="Times New Roman" w:hAnsi="Times New Roman"/>
          <w:b/>
          <w:sz w:val="28"/>
          <w:szCs w:val="28"/>
          <w:lang w:eastAsia="ru-RU"/>
        </w:rPr>
        <w:t>5</w:t>
      </w:r>
      <w:r w:rsidRPr="006673D5">
        <w:rPr>
          <w:rFonts w:ascii="Times New Roman" w:hAnsi="Times New Roman"/>
          <w:b/>
          <w:sz w:val="28"/>
          <w:szCs w:val="28"/>
          <w:lang w:eastAsia="ru-RU"/>
        </w:rPr>
        <w:t xml:space="preserve">. </w:t>
      </w:r>
      <w:r>
        <w:rPr>
          <w:rFonts w:ascii="Times New Roman" w:hAnsi="Times New Roman"/>
          <w:b/>
          <w:sz w:val="28"/>
          <w:szCs w:val="28"/>
          <w:lang w:eastAsia="ru-RU"/>
        </w:rPr>
        <w:t>Инвентаризация</w:t>
      </w:r>
    </w:p>
    <w:p w14:paraId="49F9C52C" w14:textId="77777777" w:rsidR="00E054A8" w:rsidRPr="00E32BC2" w:rsidRDefault="00E054A8" w:rsidP="00E054A8">
      <w:pPr>
        <w:spacing w:after="0" w:line="360" w:lineRule="auto"/>
        <w:jc w:val="both"/>
        <w:rPr>
          <w:rFonts w:ascii="Times New Roman" w:hAnsi="Times New Roman"/>
        </w:rPr>
      </w:pPr>
    </w:p>
    <w:p w14:paraId="0E0DF471" w14:textId="1B60E144" w:rsidR="00E054A8" w:rsidRDefault="00E054A8" w:rsidP="00E054A8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успешного функционирования вашего </w:t>
      </w:r>
      <w:proofErr w:type="spellStart"/>
      <w:r>
        <w:rPr>
          <w:rFonts w:ascii="Times New Roman" w:hAnsi="Times New Roman"/>
          <w:sz w:val="28"/>
          <w:szCs w:val="28"/>
        </w:rPr>
        <w:t>барбершопа</w:t>
      </w:r>
      <w:proofErr w:type="spellEnd"/>
      <w:r>
        <w:rPr>
          <w:rFonts w:ascii="Times New Roman" w:hAnsi="Times New Roman"/>
          <w:sz w:val="28"/>
          <w:szCs w:val="28"/>
        </w:rPr>
        <w:t xml:space="preserve"> обязательно проведение инвентаризации.</w:t>
      </w:r>
    </w:p>
    <w:p w14:paraId="5C1F584E" w14:textId="77777777" w:rsidR="00E054A8" w:rsidRPr="0036287D" w:rsidRDefault="00E054A8" w:rsidP="00E054A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98BA132" w14:textId="77777777" w:rsidR="00E054A8" w:rsidRPr="00B84863" w:rsidRDefault="00E054A8" w:rsidP="00E054A8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B84863">
        <w:rPr>
          <w:rFonts w:ascii="Times New Roman" w:hAnsi="Times New Roman"/>
          <w:b/>
          <w:sz w:val="28"/>
          <w:szCs w:val="28"/>
        </w:rPr>
        <w:t>Задачи инвентаризации:</w:t>
      </w:r>
    </w:p>
    <w:p w14:paraId="3CB3D47B" w14:textId="77777777" w:rsidR="00E054A8" w:rsidRDefault="00E054A8" w:rsidP="00E054A8">
      <w:pPr>
        <w:pStyle w:val="aa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основных средств салона на наличие повреждений и актуальность по количеству (стулья, часы, парикмахерские кресла, зеркала и прочее);</w:t>
      </w:r>
    </w:p>
    <w:p w14:paraId="59EB39F0" w14:textId="6EAE9E2E" w:rsidR="00E054A8" w:rsidRDefault="00E054A8" w:rsidP="00E054A8">
      <w:pPr>
        <w:pStyle w:val="aa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Сверка фактических остатков косметики и расходных материалов с текущими;</w:t>
      </w:r>
    </w:p>
    <w:p w14:paraId="301AA26D" w14:textId="77777777" w:rsidR="00E054A8" w:rsidRDefault="00E054A8" w:rsidP="00E054A8">
      <w:pPr>
        <w:pStyle w:val="aa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Выявление </w:t>
      </w:r>
      <w:proofErr w:type="spellStart"/>
      <w:r>
        <w:rPr>
          <w:rFonts w:ascii="Times New Roman" w:hAnsi="Times New Roman"/>
          <w:sz w:val="28"/>
          <w:szCs w:val="28"/>
        </w:rPr>
        <w:t>пересорта</w:t>
      </w:r>
      <w:proofErr w:type="spellEnd"/>
      <w:r>
        <w:rPr>
          <w:rFonts w:ascii="Times New Roman" w:hAnsi="Times New Roman"/>
          <w:sz w:val="28"/>
          <w:szCs w:val="28"/>
        </w:rPr>
        <w:t xml:space="preserve"> или недостачи продукции;</w:t>
      </w:r>
    </w:p>
    <w:p w14:paraId="4E676443" w14:textId="3DED31F5" w:rsidR="00E054A8" w:rsidRDefault="00E054A8" w:rsidP="00E054A8">
      <w:pPr>
        <w:pStyle w:val="aa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Проверка сроков годности и выявление просрочки.</w:t>
      </w:r>
    </w:p>
    <w:p w14:paraId="4FA24664" w14:textId="00D9128D" w:rsidR="00E054A8" w:rsidRDefault="00E054A8" w:rsidP="00E054A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2A96658" w14:textId="79B5E9FF" w:rsidR="00E054A8" w:rsidRDefault="00E054A8" w:rsidP="00E054A8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Мы рекомендуем проводить инвентаризацию каждый месяц в первые полгода работы </w:t>
      </w:r>
      <w:proofErr w:type="spellStart"/>
      <w:r>
        <w:rPr>
          <w:rFonts w:ascii="Times New Roman" w:hAnsi="Times New Roman"/>
          <w:sz w:val="28"/>
          <w:szCs w:val="28"/>
        </w:rPr>
        <w:t>барбершопа</w:t>
      </w:r>
      <w:proofErr w:type="spellEnd"/>
      <w:r>
        <w:rPr>
          <w:rFonts w:ascii="Times New Roman" w:hAnsi="Times New Roman"/>
          <w:sz w:val="28"/>
          <w:szCs w:val="28"/>
        </w:rPr>
        <w:t>. Затем можно переходить на проверки 1 раз в квартал.</w:t>
      </w:r>
    </w:p>
    <w:p w14:paraId="52DEE3A1" w14:textId="4BCF8B67" w:rsidR="00E054A8" w:rsidRDefault="00E054A8" w:rsidP="00E054A8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14:paraId="7423C82E" w14:textId="629A6FE5" w:rsidR="00E054A8" w:rsidRPr="00E054A8" w:rsidRDefault="00E054A8" w:rsidP="00E054A8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итогу инвентаризации сумма недостачи вычитается из заработной платы администраторов. Так как в </w:t>
      </w:r>
      <w:proofErr w:type="spellStart"/>
      <w:r>
        <w:rPr>
          <w:rFonts w:ascii="Times New Roman" w:hAnsi="Times New Roman"/>
          <w:sz w:val="28"/>
          <w:szCs w:val="28"/>
        </w:rPr>
        <w:t>барбершопе</w:t>
      </w:r>
      <w:proofErr w:type="spellEnd"/>
      <w:r>
        <w:rPr>
          <w:rFonts w:ascii="Times New Roman" w:hAnsi="Times New Roman"/>
          <w:sz w:val="28"/>
          <w:szCs w:val="28"/>
        </w:rPr>
        <w:t xml:space="preserve"> работает 2 администратора посменно, то материальную ответственность несут оба, и сумма делится пополам.</w:t>
      </w:r>
    </w:p>
    <w:p w14:paraId="5611BF27" w14:textId="77777777" w:rsidR="00D70AA7" w:rsidRPr="00E054A8" w:rsidRDefault="00D70AA7" w:rsidP="00E054A8"/>
    <w:sectPr w:rsidR="00D70AA7" w:rsidRPr="00E054A8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D90772" w14:textId="77777777" w:rsidR="000A21CA" w:rsidRDefault="000A21CA" w:rsidP="003309B3">
      <w:pPr>
        <w:spacing w:after="0" w:line="240" w:lineRule="auto"/>
      </w:pPr>
      <w:r>
        <w:separator/>
      </w:r>
    </w:p>
  </w:endnote>
  <w:endnote w:type="continuationSeparator" w:id="0">
    <w:p w14:paraId="78FB1C8E" w14:textId="77777777" w:rsidR="000A21CA" w:rsidRDefault="000A21CA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03F0C3" w14:textId="77777777" w:rsidR="000A21CA" w:rsidRDefault="000A21CA" w:rsidP="003309B3">
      <w:pPr>
        <w:spacing w:after="0" w:line="240" w:lineRule="auto"/>
      </w:pPr>
      <w:r>
        <w:separator/>
      </w:r>
    </w:p>
  </w:footnote>
  <w:footnote w:type="continuationSeparator" w:id="0">
    <w:p w14:paraId="1919274F" w14:textId="77777777" w:rsidR="000A21CA" w:rsidRDefault="000A21CA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840C8FF" w14:textId="77777777" w:rsidR="001E0EBE" w:rsidRDefault="001E0EBE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7B463185" w:rsidR="0058624D" w:rsidRPr="00CB721A" w:rsidRDefault="00E054A8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Инвентаризация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854F9"/>
    <w:multiLevelType w:val="multilevel"/>
    <w:tmpl w:val="18D64218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0C20DEB"/>
    <w:multiLevelType w:val="multilevel"/>
    <w:tmpl w:val="3F2A854E"/>
    <w:lvl w:ilvl="0">
      <w:start w:val="1"/>
      <w:numFmt w:val="bullet"/>
      <w:lvlText w:val=""/>
      <w:lvlJc w:val="left"/>
      <w:pPr>
        <w:ind w:left="214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0D443C8"/>
    <w:multiLevelType w:val="hybridMultilevel"/>
    <w:tmpl w:val="E66EB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727C2"/>
    <w:multiLevelType w:val="hybridMultilevel"/>
    <w:tmpl w:val="D13C6E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296112"/>
    <w:multiLevelType w:val="multilevel"/>
    <w:tmpl w:val="641C23AC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8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0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34124E2A"/>
    <w:multiLevelType w:val="multilevel"/>
    <w:tmpl w:val="B9A0B188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1A187B"/>
    <w:multiLevelType w:val="hybridMultilevel"/>
    <w:tmpl w:val="C2ACD4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747161"/>
    <w:multiLevelType w:val="hybridMultilevel"/>
    <w:tmpl w:val="CD56EC34"/>
    <w:lvl w:ilvl="0" w:tplc="CC28C3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090C69"/>
    <w:multiLevelType w:val="hybridMultilevel"/>
    <w:tmpl w:val="3B42AC88"/>
    <w:lvl w:ilvl="0" w:tplc="87B25BA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07F13A4"/>
    <w:multiLevelType w:val="hybridMultilevel"/>
    <w:tmpl w:val="63DC7BC6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1260495"/>
    <w:multiLevelType w:val="multilevel"/>
    <w:tmpl w:val="DA50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4A060D"/>
    <w:multiLevelType w:val="hybridMultilevel"/>
    <w:tmpl w:val="9218134A"/>
    <w:lvl w:ilvl="0" w:tplc="0419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25" w15:restartNumberingAfterBreak="0">
    <w:nsid w:val="5CCF3F6C"/>
    <w:multiLevelType w:val="hybridMultilevel"/>
    <w:tmpl w:val="CD1E841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 w15:restartNumberingAfterBreak="0">
    <w:nsid w:val="5F603BC9"/>
    <w:multiLevelType w:val="hybridMultilevel"/>
    <w:tmpl w:val="AD0E6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BD0756"/>
    <w:multiLevelType w:val="multilevel"/>
    <w:tmpl w:val="3EBC4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30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B707AE4"/>
    <w:multiLevelType w:val="hybridMultilevel"/>
    <w:tmpl w:val="8E6665D0"/>
    <w:lvl w:ilvl="0" w:tplc="CC28C3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535336E"/>
    <w:multiLevelType w:val="hybridMultilevel"/>
    <w:tmpl w:val="A1E8DF78"/>
    <w:lvl w:ilvl="0" w:tplc="CC28C39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"/>
  </w:num>
  <w:num w:numId="3">
    <w:abstractNumId w:val="12"/>
  </w:num>
  <w:num w:numId="4">
    <w:abstractNumId w:val="18"/>
  </w:num>
  <w:num w:numId="5">
    <w:abstractNumId w:val="7"/>
  </w:num>
  <w:num w:numId="6">
    <w:abstractNumId w:val="35"/>
  </w:num>
  <w:num w:numId="7">
    <w:abstractNumId w:val="0"/>
  </w:num>
  <w:num w:numId="8">
    <w:abstractNumId w:val="19"/>
  </w:num>
  <w:num w:numId="9">
    <w:abstractNumId w:val="8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2"/>
  </w:num>
  <w:num w:numId="12">
    <w:abstractNumId w:val="23"/>
  </w:num>
  <w:num w:numId="13">
    <w:abstractNumId w:val="29"/>
  </w:num>
  <w:num w:numId="14">
    <w:abstractNumId w:val="20"/>
  </w:num>
  <w:num w:numId="15">
    <w:abstractNumId w:val="34"/>
  </w:num>
  <w:num w:numId="16">
    <w:abstractNumId w:val="31"/>
  </w:num>
  <w:num w:numId="17">
    <w:abstractNumId w:val="21"/>
  </w:num>
  <w:num w:numId="18">
    <w:abstractNumId w:val="28"/>
  </w:num>
  <w:num w:numId="19">
    <w:abstractNumId w:val="10"/>
  </w:num>
  <w:num w:numId="20">
    <w:abstractNumId w:val="4"/>
  </w:num>
  <w:num w:numId="21">
    <w:abstractNumId w:val="26"/>
  </w:num>
  <w:num w:numId="22">
    <w:abstractNumId w:val="16"/>
  </w:num>
  <w:num w:numId="23">
    <w:abstractNumId w:val="5"/>
  </w:num>
  <w:num w:numId="24">
    <w:abstractNumId w:val="15"/>
  </w:num>
  <w:num w:numId="25">
    <w:abstractNumId w:val="17"/>
  </w:num>
  <w:num w:numId="26">
    <w:abstractNumId w:val="2"/>
  </w:num>
  <w:num w:numId="27">
    <w:abstractNumId w:val="3"/>
  </w:num>
  <w:num w:numId="28">
    <w:abstractNumId w:val="11"/>
  </w:num>
  <w:num w:numId="29">
    <w:abstractNumId w:val="6"/>
  </w:num>
  <w:num w:numId="30">
    <w:abstractNumId w:val="27"/>
  </w:num>
  <w:num w:numId="31">
    <w:abstractNumId w:val="33"/>
  </w:num>
  <w:num w:numId="32">
    <w:abstractNumId w:val="32"/>
  </w:num>
  <w:num w:numId="33">
    <w:abstractNumId w:val="13"/>
  </w:num>
  <w:num w:numId="34">
    <w:abstractNumId w:val="14"/>
  </w:num>
  <w:num w:numId="35">
    <w:abstractNumId w:val="25"/>
  </w:num>
  <w:num w:numId="3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1298F"/>
    <w:rsid w:val="000304E8"/>
    <w:rsid w:val="00033AF8"/>
    <w:rsid w:val="00042A63"/>
    <w:rsid w:val="00042C97"/>
    <w:rsid w:val="00094743"/>
    <w:rsid w:val="000A126C"/>
    <w:rsid w:val="000A21CA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B4FB0"/>
    <w:rsid w:val="001E0994"/>
    <w:rsid w:val="001E0EBE"/>
    <w:rsid w:val="001F419F"/>
    <w:rsid w:val="00202FF6"/>
    <w:rsid w:val="00236DED"/>
    <w:rsid w:val="00243D08"/>
    <w:rsid w:val="00244527"/>
    <w:rsid w:val="00265304"/>
    <w:rsid w:val="00294B50"/>
    <w:rsid w:val="002A3C82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D0361"/>
    <w:rsid w:val="003E7A69"/>
    <w:rsid w:val="004444F9"/>
    <w:rsid w:val="00481CA5"/>
    <w:rsid w:val="0048459F"/>
    <w:rsid w:val="004D4B81"/>
    <w:rsid w:val="00516543"/>
    <w:rsid w:val="0055107B"/>
    <w:rsid w:val="00556E17"/>
    <w:rsid w:val="00560439"/>
    <w:rsid w:val="00574025"/>
    <w:rsid w:val="0058624D"/>
    <w:rsid w:val="00590E26"/>
    <w:rsid w:val="005A7D30"/>
    <w:rsid w:val="005B23BA"/>
    <w:rsid w:val="005B7225"/>
    <w:rsid w:val="005C0BAF"/>
    <w:rsid w:val="005C3C42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5198"/>
    <w:rsid w:val="007C767B"/>
    <w:rsid w:val="007D2CE8"/>
    <w:rsid w:val="007E449E"/>
    <w:rsid w:val="007E6294"/>
    <w:rsid w:val="007F1CF2"/>
    <w:rsid w:val="007F76D9"/>
    <w:rsid w:val="00807131"/>
    <w:rsid w:val="00810B98"/>
    <w:rsid w:val="00832845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9E6249"/>
    <w:rsid w:val="00A507C9"/>
    <w:rsid w:val="00A5369B"/>
    <w:rsid w:val="00A54567"/>
    <w:rsid w:val="00A8370A"/>
    <w:rsid w:val="00A86448"/>
    <w:rsid w:val="00A97DC7"/>
    <w:rsid w:val="00AE72C9"/>
    <w:rsid w:val="00AE7D72"/>
    <w:rsid w:val="00AF4C81"/>
    <w:rsid w:val="00B20C35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85783"/>
    <w:rsid w:val="00CA5091"/>
    <w:rsid w:val="00CB361A"/>
    <w:rsid w:val="00CB72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011"/>
    <w:rsid w:val="00DF3A3C"/>
    <w:rsid w:val="00E054A8"/>
    <w:rsid w:val="00E219E2"/>
    <w:rsid w:val="00E32B69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0</TotalTime>
  <Pages>1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2</cp:revision>
  <cp:lastPrinted>2017-10-13T11:57:00Z</cp:lastPrinted>
  <dcterms:created xsi:type="dcterms:W3CDTF">2021-07-27T12:12:00Z</dcterms:created>
  <dcterms:modified xsi:type="dcterms:W3CDTF">2021-07-27T12:12:00Z</dcterms:modified>
</cp:coreProperties>
</file>