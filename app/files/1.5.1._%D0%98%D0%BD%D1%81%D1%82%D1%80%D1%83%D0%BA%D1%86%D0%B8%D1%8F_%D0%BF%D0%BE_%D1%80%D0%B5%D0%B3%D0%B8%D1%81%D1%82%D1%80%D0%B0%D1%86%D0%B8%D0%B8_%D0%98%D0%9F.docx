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57367D" w14:textId="77777777" w:rsidR="00204756" w:rsidRDefault="00204756" w:rsidP="00204756">
      <w:pPr>
        <w:pStyle w:val="10"/>
        <w:spacing w:before="0" w:beforeAutospacing="0" w:after="0" w:afterAutospacing="0"/>
        <w:rPr>
          <w:b/>
          <w:lang w:eastAsia="en-US"/>
        </w:rPr>
      </w:pPr>
    </w:p>
    <w:p w14:paraId="7AD22263" w14:textId="77777777" w:rsidR="00204756" w:rsidRDefault="00204756" w:rsidP="00204756">
      <w:pPr>
        <w:pStyle w:val="10"/>
        <w:spacing w:before="0" w:beforeAutospacing="0" w:after="0" w:afterAutospacing="0"/>
        <w:rPr>
          <w:b/>
          <w:szCs w:val="36"/>
        </w:rPr>
      </w:pPr>
      <w:r>
        <w:rPr>
          <w:b/>
        </w:rPr>
        <w:t>1</w:t>
      </w:r>
      <w:r>
        <w:rPr>
          <w:b/>
          <w:szCs w:val="36"/>
        </w:rPr>
        <w:t>.5.1. Инструкция по регистрации ИП</w:t>
      </w:r>
    </w:p>
    <w:p w14:paraId="6A7E2D05" w14:textId="77777777" w:rsidR="00204756" w:rsidRDefault="00204756" w:rsidP="00204756">
      <w:pPr>
        <w:pStyle w:val="10"/>
        <w:spacing w:before="0" w:beforeAutospacing="0" w:after="0" w:afterAutospacing="0"/>
        <w:rPr>
          <w:b/>
          <w:szCs w:val="36"/>
        </w:rPr>
      </w:pPr>
    </w:p>
    <w:p w14:paraId="0591F8CE" w14:textId="77777777" w:rsidR="00204756" w:rsidRDefault="00204756" w:rsidP="00204756">
      <w:pPr>
        <w:pStyle w:val="10"/>
        <w:ind w:firstLine="708"/>
        <w:rPr>
          <w:szCs w:val="36"/>
        </w:rPr>
      </w:pPr>
      <w:r>
        <w:rPr>
          <w:szCs w:val="36"/>
        </w:rPr>
        <w:t>Итак, вы решили зарегистрироваться в качестве Индивидуального предпринимателя. Регистрация ИП – несложный процесс, поэтому у вас не должно возникнуть трудностей во время регистрации. Так же вы можете воспользоваться услугами регистраторов, которые подготовят все за вас.</w:t>
      </w:r>
    </w:p>
    <w:p w14:paraId="4C029E19" w14:textId="77777777" w:rsidR="00204756" w:rsidRDefault="00204756" w:rsidP="00204756">
      <w:pPr>
        <w:pStyle w:val="10"/>
        <w:ind w:firstLine="708"/>
        <w:rPr>
          <w:szCs w:val="36"/>
        </w:rPr>
      </w:pPr>
    </w:p>
    <w:p w14:paraId="1B7805D1" w14:textId="77777777" w:rsidR="00204756" w:rsidRDefault="00204756" w:rsidP="00204756">
      <w:pPr>
        <w:pStyle w:val="10"/>
        <w:ind w:firstLine="708"/>
        <w:rPr>
          <w:szCs w:val="36"/>
        </w:rPr>
      </w:pPr>
      <w:r>
        <w:rPr>
          <w:szCs w:val="36"/>
        </w:rPr>
        <w:t xml:space="preserve">Схематично </w:t>
      </w:r>
      <w:r>
        <w:rPr>
          <w:b/>
          <w:szCs w:val="36"/>
        </w:rPr>
        <w:t>порядок регистрации</w:t>
      </w:r>
      <w:r>
        <w:rPr>
          <w:szCs w:val="36"/>
        </w:rPr>
        <w:t xml:space="preserve"> можно изобразить следующим образом:</w:t>
      </w:r>
    </w:p>
    <w:p w14:paraId="6683E982" w14:textId="77777777" w:rsidR="00204756" w:rsidRDefault="00204756" w:rsidP="00204756">
      <w:pPr>
        <w:pStyle w:val="10"/>
        <w:ind w:firstLine="708"/>
        <w:rPr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78BBF1" wp14:editId="3CCED1B6">
                <wp:simplePos x="0" y="0"/>
                <wp:positionH relativeFrom="margin">
                  <wp:posOffset>1232535</wp:posOffset>
                </wp:positionH>
                <wp:positionV relativeFrom="paragraph">
                  <wp:posOffset>57785</wp:posOffset>
                </wp:positionV>
                <wp:extent cx="1182370" cy="723900"/>
                <wp:effectExtent l="0" t="0" r="17780" b="19050"/>
                <wp:wrapNone/>
                <wp:docPr id="4" name="Скругленный 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2370" cy="7239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560BF2" w14:textId="77777777" w:rsidR="00204756" w:rsidRDefault="00204756" w:rsidP="00204756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</w:rPr>
                              <w:t>Формируем пакет документов</w:t>
                            </w:r>
                          </w:p>
                          <w:p w14:paraId="6814FC5F" w14:textId="77777777" w:rsidR="00204756" w:rsidRDefault="00204756" w:rsidP="00204756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78BBF1" id="Скругленный прямоугольник 4" o:spid="_x0000_s1026" style="position:absolute;left:0;text-align:left;margin-left:97.05pt;margin-top:4.55pt;width:93.1pt;height:57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" fillcolor="white [3201]" strokecolor="black [3200]" strokeweight="1pt">
                <v:stroke joinstyle="miter"/>
                <v:textbox>
                  <w:txbxContent>
                    <w:p w14:paraId="08560BF2" w14:textId="77777777" w:rsidR="00204756" w:rsidRDefault="00204756" w:rsidP="00204756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</w:rPr>
                        <w:t>Формируем пакет документов</w:t>
                      </w:r>
                    </w:p>
                    <w:p w14:paraId="6814FC5F" w14:textId="77777777" w:rsidR="00204756" w:rsidRDefault="00204756" w:rsidP="00204756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DA1FE1C" w14:textId="77777777" w:rsidR="00204756" w:rsidRDefault="00204756" w:rsidP="00204756">
      <w:pPr>
        <w:pStyle w:val="10"/>
        <w:ind w:firstLine="708"/>
        <w:rPr>
          <w:rFonts w:ascii="Arial" w:hAnsi="Arial" w:cs="Arial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4FFFB1" wp14:editId="49111B91">
                <wp:simplePos x="0" y="0"/>
                <wp:positionH relativeFrom="margin">
                  <wp:posOffset>4420235</wp:posOffset>
                </wp:positionH>
                <wp:positionV relativeFrom="paragraph">
                  <wp:posOffset>531495</wp:posOffset>
                </wp:positionV>
                <wp:extent cx="1638300" cy="746125"/>
                <wp:effectExtent l="0" t="0" r="19050" b="15875"/>
                <wp:wrapNone/>
                <wp:docPr id="19" name="Скругленный 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4612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061F6B" w14:textId="77777777" w:rsidR="00204756" w:rsidRDefault="00204756" w:rsidP="0020475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</w:rPr>
                              <w:t xml:space="preserve">Рассмотрение документов налоговой службой (5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 w:themeColor="text1"/>
                              </w:rPr>
                              <w:t>дн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 w:themeColor="text1"/>
                              </w:rPr>
                              <w:t>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4FFFB1" id="Скругленный прямоугольник 19" o:spid="_x0000_s1027" style="position:absolute;left:0;text-align:left;margin-left:348.05pt;margin-top:41.85pt;width:129pt;height:58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" fillcolor="white [3201]" strokecolor="black [3200]" strokeweight="1pt">
                <v:stroke joinstyle="miter"/>
                <v:textbox>
                  <w:txbxContent>
                    <w:p w14:paraId="39061F6B" w14:textId="77777777" w:rsidR="00204756" w:rsidRDefault="00204756" w:rsidP="0020475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</w:rPr>
                        <w:t xml:space="preserve">Рассмотрение документов налоговой службой (5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 w:themeColor="text1"/>
                        </w:rPr>
                        <w:t>дн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 w:themeColor="text1"/>
                        </w:rPr>
                        <w:t>.)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5B6397" wp14:editId="3D08707F">
                <wp:simplePos x="0" y="0"/>
                <wp:positionH relativeFrom="page">
                  <wp:posOffset>3367405</wp:posOffset>
                </wp:positionH>
                <wp:positionV relativeFrom="paragraph">
                  <wp:posOffset>532765</wp:posOffset>
                </wp:positionV>
                <wp:extent cx="1528445" cy="746125"/>
                <wp:effectExtent l="0" t="0" r="14605" b="15875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8445" cy="74612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BB22D" w14:textId="77777777" w:rsidR="00204756" w:rsidRDefault="00204756" w:rsidP="00204756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</w:rPr>
                              <w:t>Подача документов в налоговую службу по месту прописки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5B6397" id="Скругленный прямоугольник 6" o:spid="_x0000_s1028" style="position:absolute;left:0;text-align:left;margin-left:265.15pt;margin-top:41.95pt;width:120.35pt;height:58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" fillcolor="white [3201]" strokecolor="black [3200]" strokeweight="1pt">
                <v:stroke joinstyle="miter"/>
                <v:textbox>
                  <w:txbxContent>
                    <w:p w14:paraId="264BB22D" w14:textId="77777777" w:rsidR="00204756" w:rsidRDefault="00204756" w:rsidP="00204756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</w:rPr>
                        <w:t>Подача документов в налоговую службу по месту прописки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D08D69" wp14:editId="66CD9D61">
                <wp:simplePos x="0" y="0"/>
                <wp:positionH relativeFrom="page">
                  <wp:posOffset>3094355</wp:posOffset>
                </wp:positionH>
                <wp:positionV relativeFrom="paragraph">
                  <wp:posOffset>387985</wp:posOffset>
                </wp:positionV>
                <wp:extent cx="269240" cy="189230"/>
                <wp:effectExtent l="0" t="0" r="73660" b="5842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240" cy="1892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95DE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243.65pt;margin-top:30.55pt;width:21.2pt;height:14.9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" strokecolor="black [3213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1B80D4" wp14:editId="2F2A491E">
                <wp:simplePos x="0" y="0"/>
                <wp:positionH relativeFrom="page">
                  <wp:posOffset>1665605</wp:posOffset>
                </wp:positionH>
                <wp:positionV relativeFrom="paragraph">
                  <wp:posOffset>344170</wp:posOffset>
                </wp:positionV>
                <wp:extent cx="248285" cy="233680"/>
                <wp:effectExtent l="0" t="38100" r="56515" b="3302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285" cy="233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E1AB3" id="Прямая со стрелкой 17" o:spid="_x0000_s1026" type="#_x0000_t32" style="position:absolute;margin-left:131.15pt;margin-top:27.1pt;width:19.55pt;height:18.4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" strokecolor="black [3213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43C05F" wp14:editId="3637A007">
                <wp:simplePos x="0" y="0"/>
                <wp:positionH relativeFrom="margin">
                  <wp:posOffset>0</wp:posOffset>
                </wp:positionH>
                <wp:positionV relativeFrom="paragraph">
                  <wp:posOffset>550545</wp:posOffset>
                </wp:positionV>
                <wp:extent cx="976630" cy="628650"/>
                <wp:effectExtent l="0" t="0" r="13970" b="19050"/>
                <wp:wrapNone/>
                <wp:docPr id="5" name="Скругленный 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630" cy="6286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1E746" w14:textId="77777777" w:rsidR="00204756" w:rsidRDefault="00204756" w:rsidP="00204756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</w:rPr>
                              <w:t>Учредитель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43C05F" id="Скругленный прямоугольник 5" o:spid="_x0000_s1029" style="position:absolute;left:0;text-align:left;margin-left:0;margin-top:43.35pt;width:76.9pt;height:49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" fillcolor="white [3201]" strokecolor="black [3200]" strokeweight="1pt">
                <v:stroke joinstyle="miter"/>
                <v:textbox>
                  <w:txbxContent>
                    <w:p w14:paraId="17F1E746" w14:textId="77777777" w:rsidR="00204756" w:rsidRDefault="00204756" w:rsidP="00204756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</w:rPr>
                        <w:t>Учредитель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A9E68DC" w14:textId="77777777" w:rsidR="00204756" w:rsidRDefault="00204756" w:rsidP="00204756">
      <w:pPr>
        <w:spacing w:line="360" w:lineRule="auto"/>
        <w:rPr>
          <w:rFonts w:ascii="Arial" w:hAnsi="Arial" w:cs="Arial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030A22" wp14:editId="02A868D0">
                <wp:simplePos x="0" y="0"/>
                <wp:positionH relativeFrom="column">
                  <wp:posOffset>4217035</wp:posOffset>
                </wp:positionH>
                <wp:positionV relativeFrom="paragraph">
                  <wp:posOffset>295910</wp:posOffset>
                </wp:positionV>
                <wp:extent cx="204470" cy="0"/>
                <wp:effectExtent l="0" t="76200" r="24130" b="952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4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86A6" id="Прямая со стрелкой 20" o:spid="_x0000_s1026" type="#_x0000_t32" style="position:absolute;margin-left:332.05pt;margin-top:23.3pt;width:16.1pt;height:0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" strokecolor="black [3213]" strokeweight=".5pt">
                <v:stroke endarrow="block" joinstyle="miter"/>
              </v:shape>
            </w:pict>
          </mc:Fallback>
        </mc:AlternateContent>
      </w:r>
    </w:p>
    <w:p w14:paraId="2A29C752" w14:textId="77777777" w:rsidR="00204756" w:rsidRDefault="00204756" w:rsidP="00204756">
      <w:pPr>
        <w:spacing w:line="360" w:lineRule="auto"/>
        <w:rPr>
          <w:rFonts w:ascii="Arial" w:hAnsi="Arial" w:cs="Arial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C9985B" wp14:editId="7DE695A7">
                <wp:simplePos x="0" y="0"/>
                <wp:positionH relativeFrom="page">
                  <wp:posOffset>3093720</wp:posOffset>
                </wp:positionH>
                <wp:positionV relativeFrom="paragraph">
                  <wp:posOffset>118110</wp:posOffset>
                </wp:positionV>
                <wp:extent cx="243840" cy="189865"/>
                <wp:effectExtent l="0" t="38100" r="60960" b="1968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1898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A68BF" id="Прямая со стрелкой 18" o:spid="_x0000_s1026" type="#_x0000_t32" style="position:absolute;margin-left:243.6pt;margin-top:9.3pt;width:19.2pt;height:14.9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" strokecolor="black [3213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081A29" wp14:editId="5BE05F59">
                <wp:simplePos x="0" y="0"/>
                <wp:positionH relativeFrom="margin">
                  <wp:posOffset>1216025</wp:posOffset>
                </wp:positionH>
                <wp:positionV relativeFrom="paragraph">
                  <wp:posOffset>201930</wp:posOffset>
                </wp:positionV>
                <wp:extent cx="1191895" cy="723900"/>
                <wp:effectExtent l="0" t="0" r="27305" b="19050"/>
                <wp:wrapNone/>
                <wp:docPr id="7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895" cy="7239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0E470" w14:textId="77777777" w:rsidR="00204756" w:rsidRDefault="00204756" w:rsidP="00204756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</w:rPr>
                              <w:t xml:space="preserve">Оплата </w:t>
                            </w:r>
                          </w:p>
                          <w:p w14:paraId="51886598" w14:textId="77777777" w:rsidR="00204756" w:rsidRDefault="00204756" w:rsidP="00204756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</w:rPr>
                              <w:t>гос. пошлины (800 руб.)</w:t>
                            </w:r>
                          </w:p>
                          <w:p w14:paraId="78AE47F0" w14:textId="77777777" w:rsidR="00204756" w:rsidRDefault="00204756" w:rsidP="00204756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081A29" id="Скругленный прямоугольник 7" o:spid="_x0000_s1030" style="position:absolute;margin-left:95.75pt;margin-top:15.9pt;width:93.85pt;height:5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" fillcolor="white [3201]" strokecolor="black [3200]" strokeweight="1pt">
                <v:stroke joinstyle="miter"/>
                <v:textbox>
                  <w:txbxContent>
                    <w:p w14:paraId="2140E470" w14:textId="77777777" w:rsidR="00204756" w:rsidRDefault="00204756" w:rsidP="00204756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</w:rPr>
                        <w:t xml:space="preserve">Оплата </w:t>
                      </w:r>
                    </w:p>
                    <w:p w14:paraId="51886598" w14:textId="77777777" w:rsidR="00204756" w:rsidRDefault="00204756" w:rsidP="00204756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</w:rPr>
                        <w:t>гос. пошлины (800 руб.)</w:t>
                      </w:r>
                    </w:p>
                    <w:p w14:paraId="78AE47F0" w14:textId="77777777" w:rsidR="00204756" w:rsidRDefault="00204756" w:rsidP="00204756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B6CBF9" wp14:editId="04BBE5DA">
                <wp:simplePos x="0" y="0"/>
                <wp:positionH relativeFrom="page">
                  <wp:posOffset>1649095</wp:posOffset>
                </wp:positionH>
                <wp:positionV relativeFrom="paragraph">
                  <wp:posOffset>78740</wp:posOffset>
                </wp:positionV>
                <wp:extent cx="226695" cy="226695"/>
                <wp:effectExtent l="0" t="0" r="78105" b="5905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2266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5B8DB" id="Прямая со стрелкой 16" o:spid="_x0000_s1026" type="#_x0000_t32" style="position:absolute;margin-left:129.85pt;margin-top:6.2pt;width:17.85pt;height:17.8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" strokecolor="black [3213]" strokeweight=".5pt">
                <v:stroke endarrow="block" joinstyle="miter"/>
                <w10:wrap anchorx="page"/>
              </v:shape>
            </w:pict>
          </mc:Fallback>
        </mc:AlternateContent>
      </w:r>
    </w:p>
    <w:p w14:paraId="1FD050F5" w14:textId="77777777" w:rsidR="00204756" w:rsidRDefault="00204756" w:rsidP="00204756">
      <w:pPr>
        <w:spacing w:after="0" w:line="360" w:lineRule="auto"/>
        <w:ind w:firstLine="708"/>
        <w:jc w:val="both"/>
        <w:rPr>
          <w:rFonts w:ascii="Times New Roman" w:hAnsi="Times New Roman" w:cstheme="minorBidi"/>
          <w:sz w:val="28"/>
          <w:szCs w:val="28"/>
        </w:rPr>
      </w:pPr>
    </w:p>
    <w:p w14:paraId="15BE9B60" w14:textId="77777777" w:rsidR="00204756" w:rsidRDefault="00204756" w:rsidP="0020475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C5B7995" w14:textId="77777777" w:rsidR="00204756" w:rsidRDefault="00204756" w:rsidP="0020475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Государственная регистрация предпринимателей возложена на налоговую службу и осуществляется по месту прописки. Для этого необходимо:</w:t>
      </w:r>
    </w:p>
    <w:p w14:paraId="6C541C72" w14:textId="77777777" w:rsidR="00204756" w:rsidRDefault="00204756" w:rsidP="00204756">
      <w:pPr>
        <w:pStyle w:val="aa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 Сделать копию ИНН. </w:t>
      </w:r>
    </w:p>
    <w:p w14:paraId="71D44104" w14:textId="77777777" w:rsidR="00204756" w:rsidRDefault="00204756" w:rsidP="00204756">
      <w:pPr>
        <w:pStyle w:val="aa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 Сделать копию паспорта. В том случае, если вы самостоятельно будете проходить процедуру регистрации, то копию паспорта заверять у нотариуса не нужно;</w:t>
      </w:r>
    </w:p>
    <w:p w14:paraId="76CF1D2D" w14:textId="77777777" w:rsidR="00204756" w:rsidRDefault="00204756" w:rsidP="00204756">
      <w:pPr>
        <w:pStyle w:val="aa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 Подобрать коды ОКВЭД в Общероссийском классификаторе видов экономической деятельности и указать их в своем заявлении на регистрацию в виде кодов ОКВЭД </w:t>
      </w:r>
      <w:r>
        <w:rPr>
          <w:rFonts w:ascii="Times New Roman" w:hAnsi="Times New Roman"/>
          <w:b/>
          <w:sz w:val="28"/>
          <w:szCs w:val="28"/>
        </w:rPr>
        <w:t>(необходимые коды ОКВЭД будут вам предоставлены)</w:t>
      </w:r>
      <w:r>
        <w:rPr>
          <w:rFonts w:ascii="Times New Roman" w:hAnsi="Times New Roman"/>
          <w:sz w:val="28"/>
          <w:szCs w:val="28"/>
        </w:rPr>
        <w:t>;</w:t>
      </w:r>
    </w:p>
    <w:p w14:paraId="029F48C1" w14:textId="77777777" w:rsidR="00204756" w:rsidRDefault="00204756" w:rsidP="0020475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 Заполнить заявление по форме № Р21001 «Заявление о государственной регистрации физического лица в качестве индивидуального предпринимателя». </w:t>
      </w:r>
      <w:r>
        <w:rPr>
          <w:rFonts w:ascii="Times New Roman" w:hAnsi="Times New Roman"/>
          <w:sz w:val="28"/>
          <w:szCs w:val="28"/>
        </w:rPr>
        <w:lastRenderedPageBreak/>
        <w:t xml:space="preserve">Форму заявления на регистрацию ИП вы можете </w:t>
      </w:r>
      <w:r>
        <w:rPr>
          <w:rFonts w:ascii="Times New Roman" w:hAnsi="Times New Roman"/>
          <w:bCs/>
          <w:sz w:val="28"/>
          <w:szCs w:val="28"/>
        </w:rPr>
        <w:t xml:space="preserve">найти </w:t>
      </w:r>
      <w:r>
        <w:rPr>
          <w:rFonts w:ascii="Times New Roman" w:hAnsi="Times New Roman"/>
          <w:b/>
          <w:bCs/>
          <w:sz w:val="28"/>
          <w:szCs w:val="28"/>
        </w:rPr>
        <w:t>в папке «Приложения к главе 1».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33B6BBE7" w14:textId="77777777" w:rsidR="00204756" w:rsidRDefault="00204756" w:rsidP="0020475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 Заполнить заявление о переходе на выбранную Вами систему</w:t>
      </w:r>
    </w:p>
    <w:p w14:paraId="045351B5" w14:textId="77777777" w:rsidR="00204756" w:rsidRDefault="00204756" w:rsidP="0020475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налогообложения в 3 экземплярах; </w:t>
      </w:r>
    </w:p>
    <w:p w14:paraId="0B724D7F" w14:textId="77777777" w:rsidR="00204756" w:rsidRDefault="00204756" w:rsidP="0020475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 Оплатить государственную пошлину в размере </w:t>
      </w:r>
      <w:r>
        <w:rPr>
          <w:szCs w:val="36"/>
        </w:rPr>
        <w:t>–</w:t>
      </w:r>
      <w:r>
        <w:rPr>
          <w:rFonts w:ascii="Times New Roman" w:hAnsi="Times New Roman"/>
          <w:sz w:val="28"/>
          <w:szCs w:val="28"/>
        </w:rPr>
        <w:t xml:space="preserve"> 800 рублей (Можно оплатить заранее в Сбербанке, сохраните квитанцию об оплате.)</w:t>
      </w:r>
    </w:p>
    <w:p w14:paraId="3B13B237" w14:textId="77777777" w:rsidR="00204756" w:rsidRDefault="00204756" w:rsidP="0020475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7DA8C0D8" w14:textId="77777777" w:rsidR="00204756" w:rsidRDefault="00204756" w:rsidP="00204756">
      <w:pPr>
        <w:spacing w:after="0" w:line="360" w:lineRule="auto"/>
        <w:ind w:firstLine="708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Примечание: С 1 января 2019 года госпошлину за электронную регистрацию ИП платить не нужно (Федеральный закон от 29.07.2018 №234-ФЗ).</w:t>
      </w:r>
    </w:p>
    <w:p w14:paraId="4DFB08A4" w14:textId="77777777" w:rsidR="00204756" w:rsidRDefault="00204756" w:rsidP="0020475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32876441" w14:textId="77777777" w:rsidR="00204756" w:rsidRDefault="00204756" w:rsidP="002047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Узнать номер, адрес и реквизиты налоговой инспекции можно с помощью </w:t>
      </w:r>
      <w:hyperlink r:id="rId8" w:history="1">
        <w:r>
          <w:rPr>
            <w:rStyle w:val="ab"/>
            <w:rFonts w:ascii="Times New Roman" w:hAnsi="Times New Roman"/>
            <w:sz w:val="28"/>
            <w:szCs w:val="28"/>
          </w:rPr>
          <w:t>сервиса федер</w:t>
        </w:r>
        <w:r>
          <w:rPr>
            <w:rStyle w:val="ab"/>
            <w:rFonts w:ascii="Times New Roman" w:hAnsi="Times New Roman"/>
            <w:sz w:val="28"/>
            <w:szCs w:val="28"/>
          </w:rPr>
          <w:t>а</w:t>
        </w:r>
        <w:r>
          <w:rPr>
            <w:rStyle w:val="ab"/>
            <w:rFonts w:ascii="Times New Roman" w:hAnsi="Times New Roman"/>
            <w:sz w:val="28"/>
            <w:szCs w:val="28"/>
          </w:rPr>
          <w:t>льной налоговой службы</w:t>
        </w:r>
      </w:hyperlink>
      <w:r>
        <w:rPr>
          <w:rFonts w:ascii="Times New Roman" w:hAnsi="Times New Roman"/>
          <w:sz w:val="28"/>
          <w:szCs w:val="28"/>
        </w:rPr>
        <w:t>.</w:t>
      </w:r>
    </w:p>
    <w:p w14:paraId="0F1DE1F1" w14:textId="77777777" w:rsidR="00204756" w:rsidRDefault="00204756" w:rsidP="00204756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871833E" w14:textId="77777777" w:rsidR="00204756" w:rsidRDefault="00204756" w:rsidP="00204756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Документы могут быть переданы в налоговую инспекцию </w:t>
      </w:r>
      <w:r>
        <w:rPr>
          <w:b/>
          <w:color w:val="000000"/>
          <w:sz w:val="28"/>
          <w:szCs w:val="28"/>
        </w:rPr>
        <w:t>любым удобным для вас способом</w:t>
      </w:r>
      <w:r>
        <w:rPr>
          <w:color w:val="000000"/>
          <w:sz w:val="28"/>
          <w:szCs w:val="28"/>
        </w:rPr>
        <w:t>:</w:t>
      </w:r>
    </w:p>
    <w:p w14:paraId="05C486D7" w14:textId="77777777" w:rsidR="00204756" w:rsidRDefault="00204756" w:rsidP="00204756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 Непосредственно в инспекцию либо в многофункциональный центр (информацию об указании данной услуги необходимо уточнить в вашем МФЦ) – лично или через представителя по доверенности.</w:t>
      </w:r>
    </w:p>
    <w:p w14:paraId="5F75AB1D" w14:textId="77777777" w:rsidR="00204756" w:rsidRDefault="00204756" w:rsidP="00204756">
      <w:pPr>
        <w:pStyle w:val="af"/>
        <w:spacing w:before="0" w:beforeAutospacing="0" w:after="0" w:afterAutospacing="0" w:line="360" w:lineRule="auto"/>
        <w:ind w:left="709"/>
        <w:jc w:val="both"/>
        <w:textAlignment w:val="baseline"/>
        <w:rPr>
          <w:rStyle w:val="ab"/>
          <w:rFonts w:eastAsiaTheme="majorEastAsia"/>
        </w:rPr>
      </w:pPr>
      <w:r>
        <w:rPr>
          <w:color w:val="000000"/>
          <w:sz w:val="28"/>
          <w:szCs w:val="28"/>
        </w:rPr>
        <w:t xml:space="preserve">2. Подать документы с помощью </w:t>
      </w:r>
      <w:hyperlink r:id="rId9" w:tgtFrame="_blank" w:history="1">
        <w:r>
          <w:rPr>
            <w:rStyle w:val="ab"/>
            <w:rFonts w:eastAsiaTheme="majorEastAsia"/>
            <w:sz w:val="28"/>
            <w:szCs w:val="28"/>
          </w:rPr>
          <w:t>сервиса налоговой службы</w:t>
        </w:r>
      </w:hyperlink>
      <w:r>
        <w:rPr>
          <w:rStyle w:val="ab"/>
          <w:rFonts w:eastAsiaTheme="majorEastAsia"/>
          <w:sz w:val="28"/>
          <w:szCs w:val="28"/>
        </w:rPr>
        <w:t>.</w:t>
      </w:r>
    </w:p>
    <w:p w14:paraId="40325C8A" w14:textId="77777777" w:rsidR="00204756" w:rsidRDefault="00204756" w:rsidP="00204756">
      <w:pPr>
        <w:pStyle w:val="af"/>
        <w:spacing w:before="0" w:beforeAutospacing="0" w:after="0" w:afterAutospacing="0" w:line="360" w:lineRule="auto"/>
        <w:ind w:left="709"/>
        <w:jc w:val="both"/>
        <w:textAlignment w:val="baseline"/>
        <w:rPr>
          <w:sz w:val="28"/>
          <w:szCs w:val="28"/>
        </w:rPr>
      </w:pPr>
    </w:p>
    <w:p w14:paraId="6714EE46" w14:textId="77777777" w:rsidR="00204756" w:rsidRDefault="00204756" w:rsidP="002047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Срок регистрации физического лица в качестве индивидуального предпринимателя в среднем составляет 5 рабочих дней, по истечении которых </w:t>
      </w:r>
      <w:r>
        <w:rPr>
          <w:rFonts w:ascii="Times New Roman" w:hAnsi="Times New Roman"/>
          <w:b/>
          <w:sz w:val="28"/>
          <w:szCs w:val="28"/>
        </w:rPr>
        <w:t>вы получите документы, подтверждающие вашу регистрацию в качестве ИП:</w:t>
      </w:r>
    </w:p>
    <w:p w14:paraId="2905F2F6" w14:textId="77777777" w:rsidR="00204756" w:rsidRDefault="00204756" w:rsidP="00204756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 записи Единого государственного реестра индивидуальных предпринимателей по форме № Р60009;</w:t>
      </w:r>
    </w:p>
    <w:p w14:paraId="644680AF" w14:textId="77777777" w:rsidR="00204756" w:rsidRDefault="00204756" w:rsidP="00204756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Свидетельство о постановке на учёт в налоговом органе.</w:t>
      </w:r>
    </w:p>
    <w:p w14:paraId="5611BF27" w14:textId="03A8CE94" w:rsidR="00D70AA7" w:rsidRPr="00316370" w:rsidRDefault="00204756" w:rsidP="00204756">
      <w:pPr>
        <w:spacing w:line="360" w:lineRule="auto"/>
        <w:ind w:firstLine="708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С 2017 года прекращена выдача свидетельств о государственной регистрации ИП (приказ ФНС от 12 сентября 2016 г. № ММВ-7-14/481)</w:t>
      </w:r>
    </w:p>
    <w:sectPr w:rsidR="00D70AA7" w:rsidRPr="00316370" w:rsidSect="00F43562">
      <w:headerReference w:type="default" r:id="rId10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86C162" w14:textId="77777777" w:rsidR="0076544C" w:rsidRDefault="0076544C" w:rsidP="003309B3">
      <w:pPr>
        <w:spacing w:after="0" w:line="240" w:lineRule="auto"/>
      </w:pPr>
      <w:r>
        <w:separator/>
      </w:r>
    </w:p>
  </w:endnote>
  <w:endnote w:type="continuationSeparator" w:id="0">
    <w:p w14:paraId="788C819E" w14:textId="77777777" w:rsidR="0076544C" w:rsidRDefault="0076544C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293D4D" w14:textId="77777777" w:rsidR="0076544C" w:rsidRDefault="0076544C" w:rsidP="003309B3">
      <w:pPr>
        <w:spacing w:after="0" w:line="240" w:lineRule="auto"/>
      </w:pPr>
      <w:r>
        <w:separator/>
      </w:r>
    </w:p>
  </w:footnote>
  <w:footnote w:type="continuationSeparator" w:id="0">
    <w:p w14:paraId="79AE2A0B" w14:textId="77777777" w:rsidR="0076544C" w:rsidRDefault="0076544C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0127E0C7" w:rsidR="001E0EBE" w:rsidRPr="00E219E2" w:rsidRDefault="00204756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Инструкция по регистрации ИП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D7E7E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3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5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726E17"/>
    <w:multiLevelType w:val="hybridMultilevel"/>
    <w:tmpl w:val="40D24A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0508D8"/>
    <w:multiLevelType w:val="hybridMultilevel"/>
    <w:tmpl w:val="046C1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12"/>
  </w:num>
  <w:num w:numId="7">
    <w:abstractNumId w:val="0"/>
  </w:num>
  <w:num w:numId="8">
    <w:abstractNumId w:val="7"/>
  </w:num>
  <w:num w:numId="9">
    <w:abstractNumId w:val="3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11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42A63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A0B10"/>
    <w:rsid w:val="001B1418"/>
    <w:rsid w:val="001E0994"/>
    <w:rsid w:val="001E0EBE"/>
    <w:rsid w:val="001F419F"/>
    <w:rsid w:val="00204756"/>
    <w:rsid w:val="00236DED"/>
    <w:rsid w:val="00243D08"/>
    <w:rsid w:val="00244527"/>
    <w:rsid w:val="00265304"/>
    <w:rsid w:val="00294B50"/>
    <w:rsid w:val="00315907"/>
    <w:rsid w:val="00316370"/>
    <w:rsid w:val="00317CEB"/>
    <w:rsid w:val="003309B3"/>
    <w:rsid w:val="00340B6F"/>
    <w:rsid w:val="00341A24"/>
    <w:rsid w:val="00390D24"/>
    <w:rsid w:val="003A0C34"/>
    <w:rsid w:val="003A73EC"/>
    <w:rsid w:val="003C7846"/>
    <w:rsid w:val="003E7A69"/>
    <w:rsid w:val="00481CA5"/>
    <w:rsid w:val="0048459F"/>
    <w:rsid w:val="004D4B81"/>
    <w:rsid w:val="0055107B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713253"/>
    <w:rsid w:val="00743E01"/>
    <w:rsid w:val="0076544C"/>
    <w:rsid w:val="00783615"/>
    <w:rsid w:val="00791D1F"/>
    <w:rsid w:val="0079475F"/>
    <w:rsid w:val="007A1485"/>
    <w:rsid w:val="007B2E09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A507C9"/>
    <w:rsid w:val="00A5369B"/>
    <w:rsid w:val="00A54567"/>
    <w:rsid w:val="00A8370A"/>
    <w:rsid w:val="00A86448"/>
    <w:rsid w:val="00AE72C9"/>
    <w:rsid w:val="00AE7D72"/>
    <w:rsid w:val="00AF4C81"/>
    <w:rsid w:val="00B566BE"/>
    <w:rsid w:val="00BA0B43"/>
    <w:rsid w:val="00BA34AE"/>
    <w:rsid w:val="00BE143D"/>
    <w:rsid w:val="00BF62C0"/>
    <w:rsid w:val="00C131EB"/>
    <w:rsid w:val="00C37059"/>
    <w:rsid w:val="00C37448"/>
    <w:rsid w:val="00C46A0E"/>
    <w:rsid w:val="00C629D8"/>
    <w:rsid w:val="00C72FF0"/>
    <w:rsid w:val="00CA5091"/>
    <w:rsid w:val="00CB361A"/>
    <w:rsid w:val="00CC08DB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F3A3C"/>
    <w:rsid w:val="00E219E2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3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character" w:customStyle="1" w:styleId="1">
    <w:name w:val="Стиль1 Знак"/>
    <w:basedOn w:val="a0"/>
    <w:link w:val="10"/>
    <w:locked/>
    <w:rsid w:val="00316370"/>
    <w:rPr>
      <w:rFonts w:ascii="Times New Roman" w:hAnsi="Times New Roman"/>
      <w:sz w:val="28"/>
      <w:szCs w:val="28"/>
    </w:rPr>
  </w:style>
  <w:style w:type="paragraph" w:customStyle="1" w:styleId="10">
    <w:name w:val="Стиль1"/>
    <w:basedOn w:val="a"/>
    <w:link w:val="1"/>
    <w:qFormat/>
    <w:rsid w:val="00316370"/>
    <w:pPr>
      <w:spacing w:before="100" w:beforeAutospacing="1" w:after="100" w:afterAutospacing="1" w:line="360" w:lineRule="auto"/>
      <w:ind w:firstLine="709"/>
      <w:contextualSpacing/>
      <w:jc w:val="both"/>
    </w:pPr>
    <w:rPr>
      <w:rFonts w:ascii="Times New Roman" w:hAnsi="Times New Roman"/>
      <w:sz w:val="28"/>
      <w:szCs w:val="28"/>
      <w:lang w:eastAsia="ru-RU"/>
    </w:rPr>
  </w:style>
  <w:style w:type="paragraph" w:styleId="af">
    <w:name w:val="Normal (Web)"/>
    <w:basedOn w:val="a"/>
    <w:uiPriority w:val="99"/>
    <w:semiHidden/>
    <w:unhideWhenUsed/>
    <w:rsid w:val="0020475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0">
    <w:name w:val="FollowedHyperlink"/>
    <w:basedOn w:val="a0"/>
    <w:uiPriority w:val="99"/>
    <w:semiHidden/>
    <w:unhideWhenUsed/>
    <w:rsid w:val="002047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alog.ru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nalog.ru/rn77/related_activities/registration_ip_yl/registration_ip/order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0</TotalTime>
  <Pages>2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2</cp:revision>
  <cp:lastPrinted>2017-10-13T11:57:00Z</cp:lastPrinted>
  <dcterms:created xsi:type="dcterms:W3CDTF">2021-03-30T10:17:00Z</dcterms:created>
  <dcterms:modified xsi:type="dcterms:W3CDTF">2021-03-30T10:17:00Z</dcterms:modified>
</cp:coreProperties>
</file>