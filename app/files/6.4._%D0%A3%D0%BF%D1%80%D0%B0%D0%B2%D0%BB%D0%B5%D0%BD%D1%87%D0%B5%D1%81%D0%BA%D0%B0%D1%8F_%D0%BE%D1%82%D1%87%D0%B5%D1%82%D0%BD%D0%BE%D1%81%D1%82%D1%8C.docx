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2EFFB3" w14:textId="77777777" w:rsidR="00CB721A" w:rsidRDefault="00CB721A" w:rsidP="00CB721A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1115092C" w14:textId="59DB92B3" w:rsidR="00CB721A" w:rsidRPr="00BA386D" w:rsidRDefault="00CB721A" w:rsidP="00CB721A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BA386D">
        <w:rPr>
          <w:rFonts w:ascii="Times New Roman" w:hAnsi="Times New Roman"/>
          <w:b/>
          <w:sz w:val="28"/>
          <w:szCs w:val="28"/>
          <w:lang w:eastAsia="ru-RU"/>
        </w:rPr>
        <w:t>6.</w:t>
      </w:r>
      <w:r w:rsidR="00BD5B4D">
        <w:rPr>
          <w:rFonts w:ascii="Times New Roman" w:hAnsi="Times New Roman"/>
          <w:b/>
          <w:sz w:val="28"/>
          <w:szCs w:val="28"/>
          <w:lang w:eastAsia="ru-RU"/>
        </w:rPr>
        <w:t>4</w:t>
      </w:r>
      <w:r w:rsidRPr="00BA386D">
        <w:rPr>
          <w:rFonts w:ascii="Times New Roman" w:hAnsi="Times New Roman"/>
          <w:b/>
          <w:sz w:val="28"/>
          <w:szCs w:val="28"/>
          <w:lang w:eastAsia="ru-RU"/>
        </w:rPr>
        <w:t xml:space="preserve">. </w:t>
      </w:r>
      <w:r w:rsidR="00BD5B4D">
        <w:rPr>
          <w:rFonts w:ascii="Times New Roman" w:hAnsi="Times New Roman"/>
          <w:b/>
          <w:sz w:val="28"/>
          <w:szCs w:val="28"/>
          <w:lang w:eastAsia="ru-RU"/>
        </w:rPr>
        <w:t>Управленческая</w:t>
      </w:r>
      <w:r w:rsidRPr="00BA386D">
        <w:rPr>
          <w:rFonts w:ascii="Times New Roman" w:hAnsi="Times New Roman"/>
          <w:b/>
          <w:sz w:val="28"/>
          <w:szCs w:val="28"/>
          <w:lang w:eastAsia="ru-RU"/>
        </w:rPr>
        <w:t xml:space="preserve"> отчетность</w:t>
      </w:r>
    </w:p>
    <w:p w14:paraId="6F0D92C8" w14:textId="77777777" w:rsidR="00CB721A" w:rsidRPr="00BA386D" w:rsidRDefault="00CB721A" w:rsidP="00CB721A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322BD452" w14:textId="53E134A2" w:rsidR="00CB721A" w:rsidRDefault="00BD5B4D" w:rsidP="009A07B3">
      <w:pPr>
        <w:spacing w:beforeAutospacing="1" w:after="160" w:afterAutospacing="1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Мы разработали для вас форму управленческой отчетности, обязательную к заполнению ежемесячно и предоставлению в головной офис по запросу. Вы найдете форму отчета в Приложении. Данная отчетность поможет вам и нам видеть полную картину вашего бизнеса и выявлять проблемные места в случае необходимости. </w:t>
      </w:r>
    </w:p>
    <w:p w14:paraId="01AD1122" w14:textId="530CC690" w:rsidR="00BD5B4D" w:rsidRDefault="00BD5B4D" w:rsidP="009A07B3">
      <w:pPr>
        <w:spacing w:beforeAutospacing="1" w:after="160" w:afterAutospacing="1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Ряд отчетов формируются автоматически в системе учета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YClients</w:t>
      </w:r>
      <w:proofErr w:type="spellEnd"/>
      <w:r w:rsidRPr="00BD5B4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это отчеты по движению товара, а также по доходам и расходам.</w:t>
      </w:r>
    </w:p>
    <w:p w14:paraId="2C2A581B" w14:textId="77777777" w:rsidR="00BD5B4D" w:rsidRPr="00BD5B4D" w:rsidRDefault="00BD5B4D" w:rsidP="009A07B3">
      <w:pPr>
        <w:spacing w:beforeAutospacing="1" w:after="160" w:afterAutospacing="1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14:paraId="567D1665" w14:textId="77777777" w:rsidR="00CB721A" w:rsidRPr="00BA386D" w:rsidRDefault="00CB721A" w:rsidP="00CB721A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17D0FAE8" w14:textId="77777777" w:rsidR="00CB721A" w:rsidRPr="00BA386D" w:rsidRDefault="00CB721A" w:rsidP="00CB721A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4736646E" w14:textId="77777777" w:rsidR="00CB721A" w:rsidRPr="00BA386D" w:rsidRDefault="00CB721A" w:rsidP="00CB721A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0CB7BB1D" w14:textId="77777777" w:rsidR="00CB721A" w:rsidRPr="00BA386D" w:rsidRDefault="00CB721A" w:rsidP="00CB721A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F91F144" w14:textId="77777777" w:rsidR="00CB721A" w:rsidRPr="00BA386D" w:rsidRDefault="00CB721A" w:rsidP="00CB721A">
      <w:pPr>
        <w:rPr>
          <w:rFonts w:ascii="Times New Roman" w:hAnsi="Times New Roman"/>
          <w:sz w:val="28"/>
          <w:szCs w:val="28"/>
        </w:rPr>
      </w:pPr>
    </w:p>
    <w:p w14:paraId="5611BF27" w14:textId="77777777" w:rsidR="00D70AA7" w:rsidRPr="00CB721A" w:rsidRDefault="00D70AA7" w:rsidP="00CB721A"/>
    <w:sectPr w:rsidR="00D70AA7" w:rsidRPr="00CB721A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C05C55" w14:textId="77777777" w:rsidR="00030FAC" w:rsidRDefault="00030FAC" w:rsidP="003309B3">
      <w:pPr>
        <w:spacing w:after="0" w:line="240" w:lineRule="auto"/>
      </w:pPr>
      <w:r>
        <w:separator/>
      </w:r>
    </w:p>
  </w:endnote>
  <w:endnote w:type="continuationSeparator" w:id="0">
    <w:p w14:paraId="2E3CDD1C" w14:textId="77777777" w:rsidR="00030FAC" w:rsidRDefault="00030FAC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CC6AC6" w14:textId="77777777" w:rsidR="00030FAC" w:rsidRDefault="00030FAC" w:rsidP="003309B3">
      <w:pPr>
        <w:spacing w:after="0" w:line="240" w:lineRule="auto"/>
      </w:pPr>
      <w:r>
        <w:separator/>
      </w:r>
    </w:p>
  </w:footnote>
  <w:footnote w:type="continuationSeparator" w:id="0">
    <w:p w14:paraId="4DDF026C" w14:textId="77777777" w:rsidR="00030FAC" w:rsidRDefault="00030FAC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840C8FF" w14:textId="77777777" w:rsidR="001E0EBE" w:rsidRDefault="001E0EBE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3BA69975" w:rsidR="0058624D" w:rsidRPr="00CB721A" w:rsidRDefault="00BD5B4D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Управленческая</w:t>
          </w:r>
          <w:r w:rsidR="00CB721A">
            <w:rPr>
              <w:rFonts w:ascii="Cambria" w:hAnsi="Cambria" w:cs="Aharoni"/>
              <w:sz w:val="16"/>
              <w:szCs w:val="16"/>
            </w:rPr>
            <w:t xml:space="preserve"> отчетность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4E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854F9"/>
    <w:multiLevelType w:val="multilevel"/>
    <w:tmpl w:val="18D64218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0C20DEB"/>
    <w:multiLevelType w:val="multilevel"/>
    <w:tmpl w:val="3F2A854E"/>
    <w:lvl w:ilvl="0">
      <w:start w:val="1"/>
      <w:numFmt w:val="bullet"/>
      <w:lvlText w:val=""/>
      <w:lvlJc w:val="left"/>
      <w:pPr>
        <w:ind w:left="214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0D443C8"/>
    <w:multiLevelType w:val="hybridMultilevel"/>
    <w:tmpl w:val="E66EB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727C2"/>
    <w:multiLevelType w:val="hybridMultilevel"/>
    <w:tmpl w:val="D13C6E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9296112"/>
    <w:multiLevelType w:val="multilevel"/>
    <w:tmpl w:val="641C23AC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8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0" w15:restartNumberingAfterBreak="0">
    <w:nsid w:val="2EA6603A"/>
    <w:multiLevelType w:val="hybridMultilevel"/>
    <w:tmpl w:val="C50AA29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34124E2A"/>
    <w:multiLevelType w:val="multilevel"/>
    <w:tmpl w:val="B9A0B188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090C69"/>
    <w:multiLevelType w:val="hybridMultilevel"/>
    <w:tmpl w:val="3B42AC88"/>
    <w:lvl w:ilvl="0" w:tplc="87B25BA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07F13A4"/>
    <w:multiLevelType w:val="hybridMultilevel"/>
    <w:tmpl w:val="63DC7BC6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1260495"/>
    <w:multiLevelType w:val="multilevel"/>
    <w:tmpl w:val="DA50E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240E55"/>
    <w:multiLevelType w:val="hybridMultilevel"/>
    <w:tmpl w:val="197602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D7843C2"/>
    <w:multiLevelType w:val="hybridMultilevel"/>
    <w:tmpl w:val="3F7E48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6E12F23"/>
    <w:multiLevelType w:val="hybridMultilevel"/>
    <w:tmpl w:val="FF9E0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603BC9"/>
    <w:multiLevelType w:val="hybridMultilevel"/>
    <w:tmpl w:val="AD0E6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BD0756"/>
    <w:multiLevelType w:val="multilevel"/>
    <w:tmpl w:val="3EBC4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C937B3"/>
    <w:multiLevelType w:val="hybridMultilevel"/>
    <w:tmpl w:val="255A5F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7EB74EB"/>
    <w:multiLevelType w:val="hybridMultilevel"/>
    <w:tmpl w:val="7AB4BA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B62692"/>
    <w:multiLevelType w:val="hybridMultilevel"/>
    <w:tmpl w:val="AD6214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D557296"/>
    <w:multiLevelType w:val="hybridMultilevel"/>
    <w:tmpl w:val="52F01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"/>
  </w:num>
  <w:num w:numId="3">
    <w:abstractNumId w:val="12"/>
  </w:num>
  <w:num w:numId="4">
    <w:abstractNumId w:val="16"/>
  </w:num>
  <w:num w:numId="5">
    <w:abstractNumId w:val="7"/>
  </w:num>
  <w:num w:numId="6">
    <w:abstractNumId w:val="29"/>
  </w:num>
  <w:num w:numId="7">
    <w:abstractNumId w:val="0"/>
  </w:num>
  <w:num w:numId="8">
    <w:abstractNumId w:val="17"/>
  </w:num>
  <w:num w:numId="9">
    <w:abstractNumId w:val="8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</w:num>
  <w:num w:numId="12">
    <w:abstractNumId w:val="21"/>
  </w:num>
  <w:num w:numId="13">
    <w:abstractNumId w:val="25"/>
  </w:num>
  <w:num w:numId="14">
    <w:abstractNumId w:val="18"/>
  </w:num>
  <w:num w:numId="15">
    <w:abstractNumId w:val="28"/>
  </w:num>
  <w:num w:numId="16">
    <w:abstractNumId w:val="27"/>
  </w:num>
  <w:num w:numId="17">
    <w:abstractNumId w:val="19"/>
  </w:num>
  <w:num w:numId="18">
    <w:abstractNumId w:val="24"/>
  </w:num>
  <w:num w:numId="19">
    <w:abstractNumId w:val="10"/>
  </w:num>
  <w:num w:numId="20">
    <w:abstractNumId w:val="4"/>
  </w:num>
  <w:num w:numId="21">
    <w:abstractNumId w:val="22"/>
  </w:num>
  <w:num w:numId="22">
    <w:abstractNumId w:val="14"/>
  </w:num>
  <w:num w:numId="23">
    <w:abstractNumId w:val="5"/>
  </w:num>
  <w:num w:numId="24">
    <w:abstractNumId w:val="13"/>
  </w:num>
  <w:num w:numId="25">
    <w:abstractNumId w:val="15"/>
  </w:num>
  <w:num w:numId="26">
    <w:abstractNumId w:val="2"/>
  </w:num>
  <w:num w:numId="27">
    <w:abstractNumId w:val="3"/>
  </w:num>
  <w:num w:numId="28">
    <w:abstractNumId w:val="11"/>
  </w:num>
  <w:num w:numId="29">
    <w:abstractNumId w:val="6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1298F"/>
    <w:rsid w:val="000304E8"/>
    <w:rsid w:val="00030FAC"/>
    <w:rsid w:val="00033AF8"/>
    <w:rsid w:val="00042A63"/>
    <w:rsid w:val="00042C97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B4FB0"/>
    <w:rsid w:val="001E0994"/>
    <w:rsid w:val="001E0EBE"/>
    <w:rsid w:val="001F419F"/>
    <w:rsid w:val="00202FF6"/>
    <w:rsid w:val="00236DED"/>
    <w:rsid w:val="00243D08"/>
    <w:rsid w:val="00244527"/>
    <w:rsid w:val="00265304"/>
    <w:rsid w:val="00294B50"/>
    <w:rsid w:val="002A3C82"/>
    <w:rsid w:val="002F5900"/>
    <w:rsid w:val="00315907"/>
    <w:rsid w:val="00317CEB"/>
    <w:rsid w:val="003309B3"/>
    <w:rsid w:val="00340B6F"/>
    <w:rsid w:val="00341A24"/>
    <w:rsid w:val="00390D24"/>
    <w:rsid w:val="003A0C34"/>
    <w:rsid w:val="003A73EC"/>
    <w:rsid w:val="003C7846"/>
    <w:rsid w:val="003D0361"/>
    <w:rsid w:val="003E7A69"/>
    <w:rsid w:val="00481CA5"/>
    <w:rsid w:val="0048459F"/>
    <w:rsid w:val="004D4B81"/>
    <w:rsid w:val="00516543"/>
    <w:rsid w:val="0055107B"/>
    <w:rsid w:val="00556E17"/>
    <w:rsid w:val="00560439"/>
    <w:rsid w:val="00574025"/>
    <w:rsid w:val="0058624D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5198"/>
    <w:rsid w:val="007C767B"/>
    <w:rsid w:val="007D2CE8"/>
    <w:rsid w:val="007E449E"/>
    <w:rsid w:val="007F1CF2"/>
    <w:rsid w:val="007F76D9"/>
    <w:rsid w:val="00807131"/>
    <w:rsid w:val="00810B98"/>
    <w:rsid w:val="00832845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9A07B3"/>
    <w:rsid w:val="009E6249"/>
    <w:rsid w:val="00A507C9"/>
    <w:rsid w:val="00A5369B"/>
    <w:rsid w:val="00A54567"/>
    <w:rsid w:val="00A8370A"/>
    <w:rsid w:val="00A86448"/>
    <w:rsid w:val="00AE72C9"/>
    <w:rsid w:val="00AE7D72"/>
    <w:rsid w:val="00AF4C81"/>
    <w:rsid w:val="00B20C35"/>
    <w:rsid w:val="00B566BE"/>
    <w:rsid w:val="00BA0B43"/>
    <w:rsid w:val="00BA34AE"/>
    <w:rsid w:val="00BD5B4D"/>
    <w:rsid w:val="00BE143D"/>
    <w:rsid w:val="00BF62C0"/>
    <w:rsid w:val="00C131EB"/>
    <w:rsid w:val="00C37059"/>
    <w:rsid w:val="00C46A0E"/>
    <w:rsid w:val="00C629D8"/>
    <w:rsid w:val="00C72FF0"/>
    <w:rsid w:val="00C85783"/>
    <w:rsid w:val="00CA5091"/>
    <w:rsid w:val="00CB361A"/>
    <w:rsid w:val="00CB72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C1011"/>
    <w:rsid w:val="00DF3A3C"/>
    <w:rsid w:val="00E219E2"/>
    <w:rsid w:val="00E326A5"/>
    <w:rsid w:val="00E32B69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A04E1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0</TotalTime>
  <Pages>1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2</cp:revision>
  <cp:lastPrinted>2017-10-13T11:57:00Z</cp:lastPrinted>
  <dcterms:created xsi:type="dcterms:W3CDTF">2021-07-27T12:12:00Z</dcterms:created>
  <dcterms:modified xsi:type="dcterms:W3CDTF">2021-07-27T12:12:00Z</dcterms:modified>
</cp:coreProperties>
</file>