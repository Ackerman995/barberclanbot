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5913E1" w14:textId="45C2F47A" w:rsidR="00B427EC" w:rsidRDefault="00B427EC" w:rsidP="00B427EC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b/>
          <w:sz w:val="28"/>
          <w:szCs w:val="28"/>
        </w:rPr>
      </w:pPr>
      <w:r w:rsidRPr="0019787A">
        <w:rPr>
          <w:rFonts w:ascii="Times New Roman" w:hAnsi="Times New Roman"/>
          <w:b/>
          <w:sz w:val="28"/>
          <w:szCs w:val="28"/>
        </w:rPr>
        <w:t>3.</w:t>
      </w:r>
      <w:r w:rsidR="00E765DE">
        <w:rPr>
          <w:rFonts w:ascii="Times New Roman" w:hAnsi="Times New Roman"/>
          <w:b/>
          <w:sz w:val="28"/>
          <w:szCs w:val="28"/>
        </w:rPr>
        <w:t>6</w:t>
      </w:r>
      <w:r>
        <w:rPr>
          <w:rFonts w:ascii="Times New Roman" w:hAnsi="Times New Roman"/>
          <w:b/>
          <w:sz w:val="28"/>
          <w:szCs w:val="28"/>
        </w:rPr>
        <w:t>. Обучение сотрудников</w:t>
      </w:r>
      <w:r w:rsidRPr="0019787A">
        <w:rPr>
          <w:rFonts w:ascii="Times New Roman" w:hAnsi="Times New Roman"/>
          <w:b/>
          <w:sz w:val="28"/>
          <w:szCs w:val="28"/>
        </w:rPr>
        <w:t xml:space="preserve"> </w:t>
      </w:r>
    </w:p>
    <w:p w14:paraId="155C52AB" w14:textId="77777777" w:rsidR="00B427EC" w:rsidRDefault="00B427EC" w:rsidP="00B427EC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b/>
          <w:sz w:val="28"/>
          <w:szCs w:val="28"/>
        </w:rPr>
      </w:pPr>
    </w:p>
    <w:p w14:paraId="7AFC075C" w14:textId="2E8806DA" w:rsidR="00B427EC" w:rsidRDefault="00B427EC" w:rsidP="0088381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7164C1">
        <w:rPr>
          <w:rFonts w:ascii="Times New Roman" w:hAnsi="Times New Roman"/>
          <w:sz w:val="28"/>
          <w:szCs w:val="28"/>
        </w:rPr>
        <w:t xml:space="preserve">Обучение администратора </w:t>
      </w:r>
      <w:proofErr w:type="spellStart"/>
      <w:r w:rsidRPr="007164C1">
        <w:rPr>
          <w:rFonts w:ascii="Times New Roman" w:hAnsi="Times New Roman"/>
          <w:sz w:val="28"/>
          <w:szCs w:val="28"/>
        </w:rPr>
        <w:t>франчайзи</w:t>
      </w:r>
      <w:proofErr w:type="spellEnd"/>
      <w:r w:rsidRPr="007164C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проводится головным офисом</w:t>
      </w:r>
      <w:r w:rsidRPr="007164C1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Обучение проходит в онлайн-формате</w:t>
      </w:r>
      <w:r w:rsidRPr="007164C1">
        <w:rPr>
          <w:rFonts w:ascii="Times New Roman" w:hAnsi="Times New Roman"/>
          <w:sz w:val="28"/>
          <w:szCs w:val="28"/>
        </w:rPr>
        <w:t xml:space="preserve">. </w:t>
      </w:r>
    </w:p>
    <w:p w14:paraId="337B9E6E" w14:textId="7C714DA1" w:rsidR="00883812" w:rsidRDefault="00883812" w:rsidP="0088381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Также перед открытием к партнеру выезжает технолог от головного офиса для обучения </w:t>
      </w:r>
      <w:proofErr w:type="spellStart"/>
      <w:r>
        <w:rPr>
          <w:rFonts w:ascii="Times New Roman" w:hAnsi="Times New Roman"/>
          <w:sz w:val="28"/>
          <w:szCs w:val="28"/>
        </w:rPr>
        <w:t>барберов</w:t>
      </w:r>
      <w:proofErr w:type="spellEnd"/>
      <w:r>
        <w:rPr>
          <w:rFonts w:ascii="Times New Roman" w:hAnsi="Times New Roman"/>
          <w:sz w:val="28"/>
          <w:szCs w:val="28"/>
        </w:rPr>
        <w:t>. Помимо этого, сотрудник проверяет салон на готовность к открытию и проводит аттестацию администратора. Технолог помогает запустить работу салону и проверить качество работы сотрудников на первоначальном этапе.</w:t>
      </w:r>
    </w:p>
    <w:p w14:paraId="702A8F6B" w14:textId="58972BB5" w:rsidR="00883812" w:rsidRPr="00E765DE" w:rsidRDefault="00883812" w:rsidP="00883812">
      <w:pPr>
        <w:spacing w:line="360" w:lineRule="auto"/>
        <w:jc w:val="both"/>
        <w:rPr>
          <w:rFonts w:ascii="Times New Roman" w:hAnsi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 w:rsidRPr="00E765DE">
        <w:rPr>
          <w:rFonts w:ascii="Times New Roman" w:hAnsi="Times New Roman"/>
          <w:i/>
          <w:iCs/>
          <w:sz w:val="28"/>
          <w:szCs w:val="28"/>
          <w:u w:val="single"/>
        </w:rPr>
        <w:t>Перечень работ, осуществляемых технологом:</w:t>
      </w:r>
    </w:p>
    <w:p w14:paraId="0C097D0A" w14:textId="77777777" w:rsidR="00883812" w:rsidRPr="00883812" w:rsidRDefault="00883812" w:rsidP="0088381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83812">
        <w:rPr>
          <w:rFonts w:ascii="Times New Roman" w:hAnsi="Times New Roman"/>
          <w:sz w:val="28"/>
          <w:szCs w:val="28"/>
        </w:rPr>
        <w:t>1. Внешний вид салона</w:t>
      </w:r>
    </w:p>
    <w:p w14:paraId="630EA09A" w14:textId="774D3AA9" w:rsidR="00883812" w:rsidRDefault="00883812" w:rsidP="00883812">
      <w:pPr>
        <w:spacing w:line="360" w:lineRule="auto"/>
        <w:ind w:left="708"/>
        <w:jc w:val="both"/>
        <w:rPr>
          <w:rFonts w:ascii="Times New Roman" w:hAnsi="Times New Roman"/>
          <w:sz w:val="28"/>
          <w:szCs w:val="28"/>
        </w:rPr>
      </w:pPr>
      <w:r w:rsidRPr="00883812">
        <w:rPr>
          <w:rFonts w:ascii="Times New Roman" w:hAnsi="Times New Roman"/>
          <w:sz w:val="28"/>
          <w:szCs w:val="28"/>
        </w:rPr>
        <w:t>- осмотр и проверка внешнего вида салона на соблюдение согласованного с бренд</w:t>
      </w:r>
      <w:r>
        <w:rPr>
          <w:rFonts w:ascii="Times New Roman" w:hAnsi="Times New Roman"/>
          <w:sz w:val="28"/>
          <w:szCs w:val="28"/>
        </w:rPr>
        <w:t>-</w:t>
      </w:r>
      <w:r w:rsidRPr="00883812">
        <w:rPr>
          <w:rFonts w:ascii="Times New Roman" w:hAnsi="Times New Roman"/>
          <w:sz w:val="28"/>
          <w:szCs w:val="28"/>
        </w:rPr>
        <w:t>буком вида</w:t>
      </w:r>
    </w:p>
    <w:p w14:paraId="68D066CB" w14:textId="77777777" w:rsidR="00883812" w:rsidRPr="00883812" w:rsidRDefault="00883812" w:rsidP="00883812">
      <w:pPr>
        <w:spacing w:line="360" w:lineRule="auto"/>
        <w:ind w:left="708"/>
        <w:jc w:val="both"/>
        <w:rPr>
          <w:rFonts w:ascii="Times New Roman" w:hAnsi="Times New Roman"/>
          <w:sz w:val="28"/>
          <w:szCs w:val="28"/>
        </w:rPr>
      </w:pPr>
    </w:p>
    <w:p w14:paraId="543794B7" w14:textId="5ACBFF97" w:rsidR="00883812" w:rsidRPr="00883812" w:rsidRDefault="00883812" w:rsidP="0088381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83812"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8"/>
          <w:szCs w:val="28"/>
        </w:rPr>
        <w:t xml:space="preserve">Обучение </w:t>
      </w:r>
      <w:proofErr w:type="spellStart"/>
      <w:r>
        <w:rPr>
          <w:rFonts w:ascii="Times New Roman" w:hAnsi="Times New Roman"/>
          <w:sz w:val="28"/>
          <w:szCs w:val="28"/>
        </w:rPr>
        <w:t>барберов</w:t>
      </w:r>
      <w:proofErr w:type="spellEnd"/>
    </w:p>
    <w:p w14:paraId="735103B9" w14:textId="7F9D8C0B" w:rsidR="00883812" w:rsidRPr="00883812" w:rsidRDefault="00883812" w:rsidP="0088381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83812">
        <w:rPr>
          <w:rFonts w:ascii="Times New Roman" w:hAnsi="Times New Roman"/>
          <w:sz w:val="28"/>
          <w:szCs w:val="28"/>
        </w:rPr>
        <w:t>- проведение визуального мастер</w:t>
      </w:r>
      <w:r>
        <w:rPr>
          <w:rFonts w:ascii="Times New Roman" w:hAnsi="Times New Roman"/>
          <w:sz w:val="28"/>
          <w:szCs w:val="28"/>
        </w:rPr>
        <w:t>-</w:t>
      </w:r>
      <w:r w:rsidRPr="00883812">
        <w:rPr>
          <w:rFonts w:ascii="Times New Roman" w:hAnsi="Times New Roman"/>
          <w:sz w:val="28"/>
          <w:szCs w:val="28"/>
        </w:rPr>
        <w:t xml:space="preserve">класса </w:t>
      </w:r>
      <w:r>
        <w:rPr>
          <w:rFonts w:ascii="Times New Roman" w:hAnsi="Times New Roman"/>
          <w:sz w:val="28"/>
          <w:szCs w:val="28"/>
        </w:rPr>
        <w:t xml:space="preserve">по </w:t>
      </w:r>
      <w:r w:rsidRPr="00883812">
        <w:rPr>
          <w:rFonts w:ascii="Times New Roman" w:hAnsi="Times New Roman"/>
          <w:sz w:val="28"/>
          <w:szCs w:val="28"/>
        </w:rPr>
        <w:t>техник</w:t>
      </w:r>
      <w:r>
        <w:rPr>
          <w:rFonts w:ascii="Times New Roman" w:hAnsi="Times New Roman"/>
          <w:sz w:val="28"/>
          <w:szCs w:val="28"/>
        </w:rPr>
        <w:t>е</w:t>
      </w:r>
      <w:r w:rsidRPr="00883812">
        <w:rPr>
          <w:rFonts w:ascii="Times New Roman" w:hAnsi="Times New Roman"/>
          <w:sz w:val="28"/>
          <w:szCs w:val="28"/>
        </w:rPr>
        <w:t xml:space="preserve"> быстрых стрижек</w:t>
      </w:r>
    </w:p>
    <w:p w14:paraId="0608C8D8" w14:textId="6211E457" w:rsidR="00883812" w:rsidRPr="00883812" w:rsidRDefault="00883812" w:rsidP="0088381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83812"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 xml:space="preserve">лекция о </w:t>
      </w:r>
      <w:r w:rsidRPr="00883812">
        <w:rPr>
          <w:rFonts w:ascii="Times New Roman" w:hAnsi="Times New Roman"/>
          <w:sz w:val="28"/>
          <w:szCs w:val="28"/>
        </w:rPr>
        <w:t>психологии работы с клиентом</w:t>
      </w:r>
    </w:p>
    <w:p w14:paraId="1A0DCB08" w14:textId="0B2075A0" w:rsidR="00883812" w:rsidRPr="00883812" w:rsidRDefault="00883812" w:rsidP="0088381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83812"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обучение повышению среднего</w:t>
      </w:r>
      <w:r w:rsidRPr="00883812">
        <w:rPr>
          <w:rFonts w:ascii="Times New Roman" w:hAnsi="Times New Roman"/>
          <w:sz w:val="28"/>
          <w:szCs w:val="28"/>
        </w:rPr>
        <w:t xml:space="preserve"> чека</w:t>
      </w:r>
    </w:p>
    <w:p w14:paraId="5A88FBFA" w14:textId="1E32AD1A" w:rsidR="00883812" w:rsidRDefault="00883812" w:rsidP="0088381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43342816" w14:textId="39D94B66" w:rsidR="00883812" w:rsidRPr="00883812" w:rsidRDefault="00883812" w:rsidP="0088381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</w:t>
      </w:r>
      <w:r w:rsidRPr="00883812">
        <w:rPr>
          <w:rFonts w:ascii="Times New Roman" w:hAnsi="Times New Roman"/>
          <w:sz w:val="28"/>
          <w:szCs w:val="28"/>
        </w:rPr>
        <w:t>Качество / регламент предоставления услуг</w:t>
      </w:r>
    </w:p>
    <w:p w14:paraId="42F29C4C" w14:textId="2B06C520" w:rsidR="00883812" w:rsidRPr="00883812" w:rsidRDefault="00883812" w:rsidP="0088381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83812">
        <w:rPr>
          <w:rFonts w:ascii="Times New Roman" w:hAnsi="Times New Roman"/>
          <w:sz w:val="28"/>
          <w:szCs w:val="28"/>
        </w:rPr>
        <w:t>- проверка качества предоставляемых услуг мастерами салона</w:t>
      </w:r>
    </w:p>
    <w:p w14:paraId="7062F44F" w14:textId="64E96585" w:rsidR="00883812" w:rsidRPr="00883812" w:rsidRDefault="00883812" w:rsidP="0088381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83812">
        <w:rPr>
          <w:rFonts w:ascii="Times New Roman" w:hAnsi="Times New Roman"/>
          <w:sz w:val="28"/>
          <w:szCs w:val="28"/>
        </w:rPr>
        <w:t>- внешний вид мастер</w:t>
      </w:r>
      <w:r>
        <w:rPr>
          <w:rFonts w:ascii="Times New Roman" w:hAnsi="Times New Roman"/>
          <w:sz w:val="28"/>
          <w:szCs w:val="28"/>
        </w:rPr>
        <w:t>ов</w:t>
      </w:r>
    </w:p>
    <w:p w14:paraId="416641B8" w14:textId="77777777" w:rsidR="003E4080" w:rsidRDefault="00883812" w:rsidP="003E4080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83812">
        <w:rPr>
          <w:rFonts w:ascii="Times New Roman" w:hAnsi="Times New Roman"/>
          <w:sz w:val="28"/>
          <w:szCs w:val="28"/>
        </w:rPr>
        <w:t>- соблюдение санитарных норм</w:t>
      </w:r>
    </w:p>
    <w:p w14:paraId="4D3026C0" w14:textId="77777777" w:rsidR="003E4080" w:rsidRDefault="003E4080" w:rsidP="003E4080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09D9A5E6" w14:textId="0AF3FCA6" w:rsidR="00883812" w:rsidRPr="00883812" w:rsidRDefault="00883812" w:rsidP="003E4080">
      <w:pPr>
        <w:spacing w:line="360" w:lineRule="auto"/>
        <w:ind w:left="708"/>
        <w:jc w:val="both"/>
        <w:rPr>
          <w:rFonts w:ascii="Times New Roman" w:hAnsi="Times New Roman"/>
          <w:sz w:val="28"/>
          <w:szCs w:val="28"/>
        </w:rPr>
      </w:pPr>
      <w:r w:rsidRPr="00883812">
        <w:rPr>
          <w:rFonts w:ascii="Times New Roman" w:hAnsi="Times New Roman"/>
          <w:sz w:val="28"/>
          <w:szCs w:val="28"/>
        </w:rPr>
        <w:t>4. Работа администратора</w:t>
      </w:r>
    </w:p>
    <w:p w14:paraId="7DBE100A" w14:textId="77777777" w:rsidR="00883812" w:rsidRPr="00883812" w:rsidRDefault="00883812" w:rsidP="0088381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83812">
        <w:rPr>
          <w:rFonts w:ascii="Times New Roman" w:hAnsi="Times New Roman"/>
          <w:sz w:val="28"/>
          <w:szCs w:val="28"/>
        </w:rPr>
        <w:t>- знание ассортимента косметики салона</w:t>
      </w:r>
    </w:p>
    <w:p w14:paraId="7F7A4544" w14:textId="77777777" w:rsidR="00883812" w:rsidRPr="00883812" w:rsidRDefault="00883812" w:rsidP="0088381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83812">
        <w:rPr>
          <w:rFonts w:ascii="Times New Roman" w:hAnsi="Times New Roman"/>
          <w:sz w:val="28"/>
          <w:szCs w:val="28"/>
        </w:rPr>
        <w:t>- общение с клиентом</w:t>
      </w:r>
    </w:p>
    <w:p w14:paraId="10C048CD" w14:textId="68E88990" w:rsidR="00883812" w:rsidRPr="00883812" w:rsidRDefault="00883812" w:rsidP="0088381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83812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3812">
        <w:rPr>
          <w:rFonts w:ascii="Times New Roman" w:hAnsi="Times New Roman"/>
          <w:sz w:val="28"/>
          <w:szCs w:val="28"/>
        </w:rPr>
        <w:t>взаимодействие с мастерами</w:t>
      </w:r>
    </w:p>
    <w:p w14:paraId="3BB5A721" w14:textId="59219047" w:rsidR="00883812" w:rsidRDefault="00883812" w:rsidP="0088381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83812">
        <w:rPr>
          <w:rFonts w:ascii="Times New Roman" w:hAnsi="Times New Roman"/>
          <w:sz w:val="28"/>
          <w:szCs w:val="28"/>
        </w:rPr>
        <w:t>- чистота салона</w:t>
      </w:r>
    </w:p>
    <w:p w14:paraId="77A8C889" w14:textId="77777777" w:rsidR="003E4080" w:rsidRPr="00883812" w:rsidRDefault="003E4080" w:rsidP="0088381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42D981D8" w14:textId="77777777" w:rsidR="00883812" w:rsidRPr="00883812" w:rsidRDefault="00883812" w:rsidP="003E4080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83812">
        <w:rPr>
          <w:rFonts w:ascii="Times New Roman" w:hAnsi="Times New Roman"/>
          <w:sz w:val="28"/>
          <w:szCs w:val="28"/>
        </w:rPr>
        <w:t>5. Рекламации</w:t>
      </w:r>
    </w:p>
    <w:p w14:paraId="2D5701AE" w14:textId="77777777" w:rsidR="00883812" w:rsidRPr="00883812" w:rsidRDefault="00883812" w:rsidP="003E4080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83812">
        <w:rPr>
          <w:rFonts w:ascii="Times New Roman" w:hAnsi="Times New Roman"/>
          <w:sz w:val="28"/>
          <w:szCs w:val="28"/>
        </w:rPr>
        <w:t>- работа с отзывами</w:t>
      </w:r>
    </w:p>
    <w:p w14:paraId="7DE82B40" w14:textId="77777777" w:rsidR="00883812" w:rsidRPr="00883812" w:rsidRDefault="00883812" w:rsidP="003E4080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83812">
        <w:rPr>
          <w:rFonts w:ascii="Times New Roman" w:hAnsi="Times New Roman"/>
          <w:sz w:val="28"/>
          <w:szCs w:val="28"/>
        </w:rPr>
        <w:t>- обход возражений</w:t>
      </w:r>
    </w:p>
    <w:p w14:paraId="6B266DA3" w14:textId="1578DF77" w:rsidR="00883812" w:rsidRPr="00883812" w:rsidRDefault="00883812" w:rsidP="003E4080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83812">
        <w:rPr>
          <w:rFonts w:ascii="Times New Roman" w:hAnsi="Times New Roman"/>
          <w:sz w:val="28"/>
          <w:szCs w:val="28"/>
        </w:rPr>
        <w:t>- улучшение качества работы на основании рекламаций</w:t>
      </w:r>
      <w:r w:rsidR="003E4080">
        <w:rPr>
          <w:rFonts w:ascii="Times New Roman" w:hAnsi="Times New Roman"/>
          <w:sz w:val="28"/>
          <w:szCs w:val="28"/>
        </w:rPr>
        <w:t>.</w:t>
      </w:r>
    </w:p>
    <w:p w14:paraId="5611BF27" w14:textId="77777777" w:rsidR="00D70AA7" w:rsidRPr="00B427EC" w:rsidRDefault="00D70AA7" w:rsidP="00B427EC"/>
    <w:sectPr w:rsidR="00D70AA7" w:rsidRPr="00B427EC" w:rsidSect="00F43562">
      <w:headerReference w:type="default" r:id="rId8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E12C3C" w14:textId="77777777" w:rsidR="00A71D25" w:rsidRDefault="00A71D25" w:rsidP="003309B3">
      <w:pPr>
        <w:spacing w:after="0" w:line="240" w:lineRule="auto"/>
      </w:pPr>
      <w:r>
        <w:separator/>
      </w:r>
    </w:p>
  </w:endnote>
  <w:endnote w:type="continuationSeparator" w:id="0">
    <w:p w14:paraId="3106A8BC" w14:textId="77777777" w:rsidR="00A71D25" w:rsidRDefault="00A71D25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OpenSymbol">
    <w:altName w:val="Arial Unicode MS"/>
    <w:panose1 w:val="020B0604020202020204"/>
    <w:charset w:val="00"/>
    <w:family w:val="auto"/>
    <w:pitch w:val="variable"/>
    <w:sig w:usb0="800000AF" w:usb1="1001ECEA" w:usb2="00000000" w:usb3="00000000" w:csb0="0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7C4E92" w14:textId="77777777" w:rsidR="00A71D25" w:rsidRDefault="00A71D25" w:rsidP="003309B3">
      <w:pPr>
        <w:spacing w:after="0" w:line="240" w:lineRule="auto"/>
      </w:pPr>
      <w:r>
        <w:separator/>
      </w:r>
    </w:p>
  </w:footnote>
  <w:footnote w:type="continuationSeparator" w:id="0">
    <w:p w14:paraId="69F0A0E9" w14:textId="77777777" w:rsidR="00A71D25" w:rsidRDefault="00A71D25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601261E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3F7AE0D7" w:rsidR="001E0EBE" w:rsidRPr="008F4694" w:rsidRDefault="00B427EC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Обучение сотрудников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864E6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BF3D60"/>
    <w:multiLevelType w:val="multilevel"/>
    <w:tmpl w:val="8FA2AF9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F5157B1"/>
    <w:multiLevelType w:val="hybridMultilevel"/>
    <w:tmpl w:val="B7CE0EFC"/>
    <w:lvl w:ilvl="0" w:tplc="0AB0793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5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7" w15:restartNumberingAfterBreak="0">
    <w:nsid w:val="2EA6603A"/>
    <w:multiLevelType w:val="hybridMultilevel"/>
    <w:tmpl w:val="C50AA29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 w15:restartNumberingAfterBreak="0">
    <w:nsid w:val="32C266F2"/>
    <w:multiLevelType w:val="hybridMultilevel"/>
    <w:tmpl w:val="4192DFB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0E6162"/>
    <w:multiLevelType w:val="hybridMultilevel"/>
    <w:tmpl w:val="6E38EC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2E6248A"/>
    <w:multiLevelType w:val="hybridMultilevel"/>
    <w:tmpl w:val="00200AF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EB137F"/>
    <w:multiLevelType w:val="hybridMultilevel"/>
    <w:tmpl w:val="58F041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240E55"/>
    <w:multiLevelType w:val="hybridMultilevel"/>
    <w:tmpl w:val="197602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D7843C2"/>
    <w:multiLevelType w:val="hybridMultilevel"/>
    <w:tmpl w:val="3F7E48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6E12F23"/>
    <w:multiLevelType w:val="hybridMultilevel"/>
    <w:tmpl w:val="FF9E0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62096E"/>
    <w:multiLevelType w:val="hybridMultilevel"/>
    <w:tmpl w:val="AC7E04E0"/>
    <w:lvl w:ilvl="0" w:tplc="1EAE47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1C937B3"/>
    <w:multiLevelType w:val="hybridMultilevel"/>
    <w:tmpl w:val="255A5F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25A7447"/>
    <w:multiLevelType w:val="hybridMultilevel"/>
    <w:tmpl w:val="25B880EE"/>
    <w:lvl w:ilvl="0" w:tplc="0419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69F3A8E"/>
    <w:multiLevelType w:val="hybridMultilevel"/>
    <w:tmpl w:val="1CAA0234"/>
    <w:lvl w:ilvl="0" w:tplc="0419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7EB74EB"/>
    <w:multiLevelType w:val="hybridMultilevel"/>
    <w:tmpl w:val="7AB4BABC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4" w15:restartNumberingAfterBreak="0">
    <w:nsid w:val="69C85C84"/>
    <w:multiLevelType w:val="multilevel"/>
    <w:tmpl w:val="F9E0A3D2"/>
    <w:lvl w:ilvl="0">
      <w:start w:val="1"/>
      <w:numFmt w:val="bullet"/>
      <w:lvlText w:val="▪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B62692"/>
    <w:multiLevelType w:val="hybridMultilevel"/>
    <w:tmpl w:val="AD6214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6B887DD8"/>
    <w:multiLevelType w:val="hybridMultilevel"/>
    <w:tmpl w:val="55D435D0"/>
    <w:lvl w:ilvl="0" w:tplc="0419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C952EA9"/>
    <w:multiLevelType w:val="hybridMultilevel"/>
    <w:tmpl w:val="8D0ED9A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D557296"/>
    <w:multiLevelType w:val="hybridMultilevel"/>
    <w:tmpl w:val="52F01D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"/>
  </w:num>
  <w:num w:numId="3">
    <w:abstractNumId w:val="9"/>
  </w:num>
  <w:num w:numId="4">
    <w:abstractNumId w:val="12"/>
  </w:num>
  <w:num w:numId="5">
    <w:abstractNumId w:val="4"/>
  </w:num>
  <w:num w:numId="6">
    <w:abstractNumId w:val="30"/>
  </w:num>
  <w:num w:numId="7">
    <w:abstractNumId w:val="0"/>
  </w:num>
  <w:num w:numId="8">
    <w:abstractNumId w:val="13"/>
  </w:num>
  <w:num w:numId="9">
    <w:abstractNumId w:val="5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</w:num>
  <w:num w:numId="12">
    <w:abstractNumId w:val="18"/>
  </w:num>
  <w:num w:numId="13">
    <w:abstractNumId w:val="23"/>
  </w:num>
  <w:num w:numId="14">
    <w:abstractNumId w:val="15"/>
  </w:num>
  <w:num w:numId="15">
    <w:abstractNumId w:val="29"/>
  </w:num>
  <w:num w:numId="16">
    <w:abstractNumId w:val="26"/>
  </w:num>
  <w:num w:numId="17">
    <w:abstractNumId w:val="16"/>
  </w:num>
  <w:num w:numId="18">
    <w:abstractNumId w:val="20"/>
  </w:num>
  <w:num w:numId="19">
    <w:abstractNumId w:val="7"/>
  </w:num>
  <w:num w:numId="20">
    <w:abstractNumId w:val="28"/>
  </w:num>
  <w:num w:numId="21">
    <w:abstractNumId w:val="2"/>
  </w:num>
  <w:num w:numId="22">
    <w:abstractNumId w:val="3"/>
  </w:num>
  <w:num w:numId="23">
    <w:abstractNumId w:val="14"/>
  </w:num>
  <w:num w:numId="24">
    <w:abstractNumId w:val="19"/>
  </w:num>
  <w:num w:numId="25">
    <w:abstractNumId w:val="24"/>
  </w:num>
  <w:num w:numId="26">
    <w:abstractNumId w:val="10"/>
  </w:num>
  <w:num w:numId="27">
    <w:abstractNumId w:val="11"/>
  </w:num>
  <w:num w:numId="28">
    <w:abstractNumId w:val="8"/>
  </w:num>
  <w:num w:numId="29">
    <w:abstractNumId w:val="21"/>
  </w:num>
  <w:num w:numId="30">
    <w:abstractNumId w:val="22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304E8"/>
    <w:rsid w:val="00033AF8"/>
    <w:rsid w:val="00042A63"/>
    <w:rsid w:val="000842DE"/>
    <w:rsid w:val="00094743"/>
    <w:rsid w:val="000A126C"/>
    <w:rsid w:val="000D1F9E"/>
    <w:rsid w:val="000F7A9E"/>
    <w:rsid w:val="0010250C"/>
    <w:rsid w:val="001179DB"/>
    <w:rsid w:val="00122000"/>
    <w:rsid w:val="001222AE"/>
    <w:rsid w:val="00141ECB"/>
    <w:rsid w:val="0018562D"/>
    <w:rsid w:val="001A0B10"/>
    <w:rsid w:val="001B1418"/>
    <w:rsid w:val="001E0994"/>
    <w:rsid w:val="001E0EBE"/>
    <w:rsid w:val="001F419F"/>
    <w:rsid w:val="00202FF6"/>
    <w:rsid w:val="00236DED"/>
    <w:rsid w:val="00243D08"/>
    <w:rsid w:val="00244527"/>
    <w:rsid w:val="00265304"/>
    <w:rsid w:val="00294B50"/>
    <w:rsid w:val="002A3C82"/>
    <w:rsid w:val="00315907"/>
    <w:rsid w:val="00317CEB"/>
    <w:rsid w:val="003309B3"/>
    <w:rsid w:val="00340B6F"/>
    <w:rsid w:val="00341A24"/>
    <w:rsid w:val="00390D24"/>
    <w:rsid w:val="003A0C34"/>
    <w:rsid w:val="003A73EC"/>
    <w:rsid w:val="003C7846"/>
    <w:rsid w:val="003E4080"/>
    <w:rsid w:val="003E7A69"/>
    <w:rsid w:val="00481CA5"/>
    <w:rsid w:val="0048459F"/>
    <w:rsid w:val="004D4B81"/>
    <w:rsid w:val="00516543"/>
    <w:rsid w:val="0055107B"/>
    <w:rsid w:val="00555F0C"/>
    <w:rsid w:val="005568C9"/>
    <w:rsid w:val="00556E17"/>
    <w:rsid w:val="00560439"/>
    <w:rsid w:val="00574025"/>
    <w:rsid w:val="00590E26"/>
    <w:rsid w:val="005A7D30"/>
    <w:rsid w:val="005B23BA"/>
    <w:rsid w:val="005B7225"/>
    <w:rsid w:val="005C0BAF"/>
    <w:rsid w:val="005C424C"/>
    <w:rsid w:val="006430E3"/>
    <w:rsid w:val="006511D0"/>
    <w:rsid w:val="00653C68"/>
    <w:rsid w:val="00673753"/>
    <w:rsid w:val="00681F20"/>
    <w:rsid w:val="0068527E"/>
    <w:rsid w:val="006F5EE9"/>
    <w:rsid w:val="00713253"/>
    <w:rsid w:val="00743E01"/>
    <w:rsid w:val="00783615"/>
    <w:rsid w:val="00791D1F"/>
    <w:rsid w:val="0079475F"/>
    <w:rsid w:val="007A1485"/>
    <w:rsid w:val="007B2E09"/>
    <w:rsid w:val="007C767B"/>
    <w:rsid w:val="007D2CE8"/>
    <w:rsid w:val="007E449E"/>
    <w:rsid w:val="007F1CF2"/>
    <w:rsid w:val="007F76D9"/>
    <w:rsid w:val="00807131"/>
    <w:rsid w:val="00810B98"/>
    <w:rsid w:val="00842C0B"/>
    <w:rsid w:val="0085625F"/>
    <w:rsid w:val="00883812"/>
    <w:rsid w:val="008D014E"/>
    <w:rsid w:val="008F06E9"/>
    <w:rsid w:val="008F4694"/>
    <w:rsid w:val="008F5978"/>
    <w:rsid w:val="00902B86"/>
    <w:rsid w:val="0092540F"/>
    <w:rsid w:val="009722B4"/>
    <w:rsid w:val="0098394A"/>
    <w:rsid w:val="009E2210"/>
    <w:rsid w:val="00A507C9"/>
    <w:rsid w:val="00A5369B"/>
    <w:rsid w:val="00A54567"/>
    <w:rsid w:val="00A71D25"/>
    <w:rsid w:val="00A8370A"/>
    <w:rsid w:val="00A86448"/>
    <w:rsid w:val="00AE581B"/>
    <w:rsid w:val="00AE72C9"/>
    <w:rsid w:val="00AE7D72"/>
    <w:rsid w:val="00AF4C81"/>
    <w:rsid w:val="00B427EC"/>
    <w:rsid w:val="00B566BE"/>
    <w:rsid w:val="00BA0B43"/>
    <w:rsid w:val="00BA34AE"/>
    <w:rsid w:val="00BE143D"/>
    <w:rsid w:val="00BF62C0"/>
    <w:rsid w:val="00C131EB"/>
    <w:rsid w:val="00C37059"/>
    <w:rsid w:val="00C46A0E"/>
    <w:rsid w:val="00C629D8"/>
    <w:rsid w:val="00C72FF0"/>
    <w:rsid w:val="00CA5091"/>
    <w:rsid w:val="00CB361A"/>
    <w:rsid w:val="00CC08DB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F3A3C"/>
    <w:rsid w:val="00E219E2"/>
    <w:rsid w:val="00E32B69"/>
    <w:rsid w:val="00E50EB0"/>
    <w:rsid w:val="00E57F19"/>
    <w:rsid w:val="00E765DE"/>
    <w:rsid w:val="00EB794D"/>
    <w:rsid w:val="00EB7981"/>
    <w:rsid w:val="00F302EC"/>
    <w:rsid w:val="00F43562"/>
    <w:rsid w:val="00F53741"/>
    <w:rsid w:val="00F83156"/>
    <w:rsid w:val="00F93C07"/>
    <w:rsid w:val="00FA04E1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14</TotalTime>
  <Pages>2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5</cp:revision>
  <cp:lastPrinted>2017-10-13T11:57:00Z</cp:lastPrinted>
  <dcterms:created xsi:type="dcterms:W3CDTF">2021-04-21T04:21:00Z</dcterms:created>
  <dcterms:modified xsi:type="dcterms:W3CDTF">2021-05-01T05:37:00Z</dcterms:modified>
</cp:coreProperties>
</file>